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38FE6" w14:textId="04A29318" w:rsidR="005C7698" w:rsidRPr="005C7698" w:rsidRDefault="007C6C4D" w:rsidP="005C7698">
      <w:pPr>
        <w:pStyle w:val="Ttulo"/>
      </w:pPr>
      <w:r>
        <w:t xml:space="preserve">Exercício e </w:t>
      </w:r>
      <w:r w:rsidR="00503907">
        <w:t xml:space="preserve">Trabalho </w:t>
      </w:r>
      <w:r>
        <w:t xml:space="preserve">I </w:t>
      </w:r>
    </w:p>
    <w:p w14:paraId="5CD44332" w14:textId="2504EA1B" w:rsidR="00B1412A" w:rsidRDefault="004F2D4E" w:rsidP="00B1412A">
      <w:pPr>
        <w:pStyle w:val="Subttulo"/>
      </w:pPr>
      <w:r>
        <w:t xml:space="preserve">– </w:t>
      </w:r>
      <w:r w:rsidR="006C12FB">
        <w:t>Semestre 202</w:t>
      </w:r>
      <w:r w:rsidR="00812AED">
        <w:t>6</w:t>
      </w:r>
      <w:r w:rsidR="006C12FB">
        <w:t>/1</w:t>
      </w:r>
      <w:r w:rsidR="00681366">
        <w:t xml:space="preserve"> – </w:t>
      </w:r>
    </w:p>
    <w:p w14:paraId="4895D24B" w14:textId="6AEBCBAC" w:rsidR="00FC3E40" w:rsidRPr="00FC3E40" w:rsidRDefault="00FC3E40" w:rsidP="00FC3E40">
      <w:pPr>
        <w:pStyle w:val="Corpodetexto"/>
        <w:jc w:val="center"/>
      </w:pPr>
      <w:r>
        <w:t>Entrega: 30/04/2026</w:t>
      </w:r>
    </w:p>
    <w:p w14:paraId="5622AA6E" w14:textId="77777777" w:rsidR="000A6958" w:rsidRPr="00B1412A" w:rsidRDefault="00B1412A" w:rsidP="000A6958">
      <w:pPr>
        <w:pStyle w:val="Autor"/>
        <w:ind w:firstLine="0"/>
      </w:pPr>
      <w:r w:rsidRPr="00B1412A">
        <w:t>Jorge O. Trierweiler</w:t>
      </w:r>
      <w:r>
        <w:br/>
      </w:r>
    </w:p>
    <w:p w14:paraId="0AF132ED" w14:textId="77777777" w:rsidR="005C7698" w:rsidRPr="005C7698" w:rsidRDefault="005C7698" w:rsidP="005C7698">
      <w:pPr>
        <w:pStyle w:val="Corpodetexto"/>
      </w:pPr>
    </w:p>
    <w:p w14:paraId="623B7654" w14:textId="77777777" w:rsidR="005C7698" w:rsidRDefault="005C7698">
      <w:r>
        <w:br w:type="page"/>
      </w:r>
    </w:p>
    <w:tbl>
      <w:tblPr>
        <w:tblStyle w:val="Tabelacomgrade"/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366"/>
      </w:tblGrid>
      <w:tr w:rsidR="001A4FDD" w14:paraId="7CC4E684" w14:textId="77777777" w:rsidTr="00A804DA">
        <w:trPr>
          <w:cantSplit/>
          <w:trHeight w:val="1134"/>
          <w:jc w:val="center"/>
        </w:trPr>
        <w:tc>
          <w:tcPr>
            <w:tcW w:w="1134" w:type="dxa"/>
            <w:shd w:val="clear" w:color="auto" w:fill="EEECE1" w:themeFill="background2"/>
            <w:textDirection w:val="btLr"/>
          </w:tcPr>
          <w:p w14:paraId="1E375241" w14:textId="77777777" w:rsidR="001A4FDD" w:rsidRDefault="001A4FDD" w:rsidP="00057E08">
            <w:pPr>
              <w:jc w:val="right"/>
              <w:rPr>
                <w:noProof/>
              </w:rPr>
            </w:pPr>
            <w:bookmarkStart w:id="0" w:name="_Ref233125326"/>
            <w:bookmarkStart w:id="1" w:name="_Toc233217841"/>
            <w:bookmarkStart w:id="2" w:name="_Toc233217951"/>
            <w:bookmarkStart w:id="3" w:name="_Toc233217987"/>
            <w:r>
              <w:rPr>
                <w:noProof/>
              </w:rPr>
              <w:lastRenderedPageBreak/>
              <w:drawing>
                <wp:inline distT="0" distB="0" distL="0" distR="0" wp14:anchorId="40EFBB6A" wp14:editId="47F5B310">
                  <wp:extent cx="582930" cy="904875"/>
                  <wp:effectExtent l="0" t="0" r="7620" b="9525"/>
                  <wp:docPr id="10" name="Imagem 10" descr="PPG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PGE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37E359AF" wp14:editId="27F4657E">
                  <wp:simplePos x="0" y="0"/>
                  <wp:positionH relativeFrom="column">
                    <wp:posOffset>252</wp:posOffset>
                  </wp:positionH>
                  <wp:positionV relativeFrom="paragraph">
                    <wp:posOffset>-4167240</wp:posOffset>
                  </wp:positionV>
                  <wp:extent cx="582930" cy="438150"/>
                  <wp:effectExtent l="0" t="0" r="7620" b="0"/>
                  <wp:wrapSquare wrapText="bothSides"/>
                  <wp:docPr id="14" name="Imagem 14" descr="UFRGS | Universidade Federal do Rio Grande do S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FRGS | Universidade Federal do Rio Grande do Su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B5B4401" w14:textId="77777777" w:rsidR="001A4FDD" w:rsidRDefault="001A4FDD" w:rsidP="00057E08">
            <w:pPr>
              <w:jc w:val="right"/>
              <w:rPr>
                <w:noProof/>
              </w:rPr>
            </w:pPr>
          </w:p>
          <w:p w14:paraId="074CC3A4" w14:textId="77777777" w:rsidR="001A4FDD" w:rsidRDefault="001A4FDD" w:rsidP="00057E08">
            <w:pPr>
              <w:jc w:val="right"/>
              <w:rPr>
                <w:noProof/>
              </w:rPr>
            </w:pPr>
          </w:p>
          <w:p w14:paraId="26FA25EC" w14:textId="77777777" w:rsidR="001A4FDD" w:rsidRDefault="001A4FDD" w:rsidP="00057E08">
            <w:pPr>
              <w:jc w:val="right"/>
              <w:rPr>
                <w:noProof/>
              </w:rPr>
            </w:pPr>
          </w:p>
          <w:p w14:paraId="658DA32D" w14:textId="77777777" w:rsidR="001A4FDD" w:rsidRDefault="001A4FDD" w:rsidP="00057E08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5E66139" wp14:editId="522CA85D">
                  <wp:extent cx="582930" cy="438150"/>
                  <wp:effectExtent l="0" t="0" r="7620" b="0"/>
                  <wp:docPr id="12" name="Imagem 12" descr="UFRGS | Universidade Federal do Rio Grande do S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FRGS | Universidade Federal do Rio Grande do Su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43DDC4" wp14:editId="449F63D9">
                  <wp:extent cx="582930" cy="438150"/>
                  <wp:effectExtent l="0" t="0" r="7620" b="0"/>
                  <wp:docPr id="11" name="Imagem 11" descr="UFRGS | Universidade Federal do Rio Grande do S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FRGS | Universidade Federal do Rio Grande do Su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9EA64" w14:textId="77777777" w:rsidR="001A4FDD" w:rsidRPr="003A4226" w:rsidRDefault="001A4FDD" w:rsidP="00057E0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366" w:type="dxa"/>
          </w:tcPr>
          <w:p w14:paraId="6556CFDF" w14:textId="77777777" w:rsidR="001A4FDD" w:rsidRDefault="001A4FDD" w:rsidP="003A4226">
            <w:pPr>
              <w:pStyle w:val="Sumrio1"/>
              <w:tabs>
                <w:tab w:val="left" w:pos="520"/>
                <w:tab w:val="right" w:leader="dot" w:pos="8778"/>
              </w:tabs>
              <w:jc w:val="center"/>
              <w:rPr>
                <w:u w:val="single"/>
              </w:rPr>
            </w:pPr>
            <w:r w:rsidRPr="003A4226">
              <w:rPr>
                <w:u w:val="single"/>
              </w:rPr>
              <w:t>S U M Á R I O</w:t>
            </w:r>
          </w:p>
          <w:p w14:paraId="4E718124" w14:textId="77777777" w:rsidR="001A4FDD" w:rsidRPr="003A4226" w:rsidRDefault="001A4FDD" w:rsidP="003A4226">
            <w:pPr>
              <w:pStyle w:val="Sumrio1"/>
              <w:tabs>
                <w:tab w:val="left" w:pos="520"/>
                <w:tab w:val="right" w:leader="dot" w:pos="8778"/>
              </w:tabs>
              <w:jc w:val="center"/>
              <w:rPr>
                <w:u w:val="single"/>
              </w:rPr>
            </w:pPr>
          </w:p>
          <w:p w14:paraId="55535A1B" w14:textId="3E70BEFF" w:rsidR="004C5D99" w:rsidRDefault="001A4FDD">
            <w:pPr>
              <w:pStyle w:val="Sumrio1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r>
              <w:rPr>
                <w:b w:val="0"/>
                <w:bCs w:val="0"/>
                <w:u w:val="single"/>
              </w:rPr>
              <w:fldChar w:fldCharType="begin"/>
            </w:r>
            <w:r>
              <w:rPr>
                <w:b w:val="0"/>
                <w:bCs w:val="0"/>
                <w:u w:val="single"/>
              </w:rPr>
              <w:instrText xml:space="preserve"> TOC \o "1-3" \h \z \u </w:instrText>
            </w:r>
            <w:r>
              <w:rPr>
                <w:b w:val="0"/>
                <w:bCs w:val="0"/>
                <w:u w:val="single"/>
              </w:rPr>
              <w:fldChar w:fldCharType="separate"/>
            </w:r>
            <w:hyperlink w:anchor="_Toc225169351" w:history="1">
              <w:r w:rsidR="004C5D99" w:rsidRPr="00414276">
                <w:rPr>
                  <w:rStyle w:val="Hyperlink"/>
                  <w:noProof/>
                </w:rPr>
                <w:t>1</w:t>
              </w:r>
              <w:r w:rsidR="004C5D99"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Material da disciplina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_Toc225169351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2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79B4B338" w14:textId="170AAA28" w:rsidR="004C5D99" w:rsidRDefault="00BA0BB8">
            <w:pPr>
              <w:pStyle w:val="Sumrio1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52" w:history="1">
              <w:r w:rsidR="004C5D99" w:rsidRPr="00414276">
                <w:rPr>
                  <w:rStyle w:val="Hyperlink"/>
                  <w:noProof/>
                </w:rPr>
                <w:t>2</w:t>
              </w:r>
              <w:r w:rsidR="004C5D99"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Malhas de Controle e Ajuste de Controladores SISO – PID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_Toc225169352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2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244C5D63" w14:textId="06FC81AF" w:rsidR="004C5D99" w:rsidRDefault="00BA0BB8" w:rsidP="008A7313">
            <w:pPr>
              <w:pStyle w:val="Sumrio2"/>
              <w:tabs>
                <w:tab w:val="clear" w:pos="7056"/>
                <w:tab w:val="right" w:pos="7153"/>
              </w:tabs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 w:bidi="ar-SA"/>
                <w14:ligatures w14:val="standardContextual"/>
              </w:rPr>
            </w:pPr>
            <w:hyperlink w:anchor="_Toc225169353" w:history="1">
              <w:r w:rsidR="004C5D99" w:rsidRPr="00414276">
                <w:rPr>
                  <w:rStyle w:val="Hyperlink"/>
                  <w:noProof/>
                </w:rPr>
                <w:t>2.1</w:t>
              </w:r>
              <w:r w:rsidR="004C5D99">
                <w:rPr>
                  <w:rFonts w:asciiTheme="minorHAnsi" w:eastAsiaTheme="minorEastAsia" w:hAnsiTheme="minorHAnsi" w:cstheme="minorBidi"/>
                  <w:noProof/>
                  <w:kern w:val="2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Assistir aos seguintes vídeos sobre ajuste de controladores PIDs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_Toc225169353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3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20A76420" w14:textId="64C852F0" w:rsidR="004C5D99" w:rsidRDefault="00BA0BB8">
            <w:pPr>
              <w:pStyle w:val="Sumrio2"/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 w:bidi="ar-SA"/>
                <w14:ligatures w14:val="standardContextual"/>
              </w:rPr>
            </w:pPr>
            <w:hyperlink w:anchor="_Toc225169354" w:history="1">
              <w:r w:rsidR="004C5D99" w:rsidRPr="00414276">
                <w:rPr>
                  <w:rStyle w:val="Hyperlink"/>
                  <w:noProof/>
                </w:rPr>
                <w:t>2.2</w:t>
              </w:r>
              <w:r w:rsidR="004C5D99">
                <w:rPr>
                  <w:rFonts w:asciiTheme="minorHAnsi" w:eastAsiaTheme="minorEastAsia" w:hAnsiTheme="minorHAnsi" w:cstheme="minorBidi"/>
                  <w:noProof/>
                  <w:kern w:val="2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Ajustar as malhas de controle para planta de tanque de aquecimento com tubulação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_Toc225169354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4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50B8EC33" w14:textId="70FAF22F" w:rsidR="004C5D99" w:rsidRDefault="00BA0BB8">
            <w:pPr>
              <w:pStyle w:val="Sumrio3"/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55" w:history="1">
              <w:r w:rsidR="004C5D99" w:rsidRPr="00414276">
                <w:rPr>
                  <w:rStyle w:val="Hyperlink"/>
                  <w:noProof/>
                </w:rPr>
                <w:t>2.2.1</w:t>
              </w:r>
              <w:r w:rsidR="004C5D99">
                <w:rPr>
                  <w:rFonts w:asciiTheme="minorHAnsi" w:eastAsiaTheme="minorEastAsia" w:hAnsiTheme="minorHAnsi" w:cstheme="minorBidi"/>
                  <w:i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Baseado nos métodos apresentados na seção anterior projete controladores PIDs para malha feedback considerando a temperatura T1 como variável controlada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_Toc225169355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4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614A52CB" w14:textId="700D150F" w:rsidR="004C5D99" w:rsidRDefault="00BA0BB8">
            <w:pPr>
              <w:pStyle w:val="Sumrio3"/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56" w:history="1">
              <w:r w:rsidR="004C5D99" w:rsidRPr="00414276">
                <w:rPr>
                  <w:rStyle w:val="Hyperlink"/>
                  <w:noProof/>
                </w:rPr>
                <w:t>2.2.2</w:t>
              </w:r>
              <w:r w:rsidR="004C5D99">
                <w:rPr>
                  <w:rFonts w:asciiTheme="minorHAnsi" w:eastAsiaTheme="minorEastAsia" w:hAnsiTheme="minorHAnsi" w:cstheme="minorBidi"/>
                  <w:i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Baseado nos métodos apresentados na seção anterior projete controladores PIDs para malha feedback considerando a temperatura Tf como variável controlada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_Toc225169356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4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7B570FA8" w14:textId="7E0FF82C" w:rsidR="004C5D99" w:rsidRDefault="00BA0BB8">
            <w:pPr>
              <w:pStyle w:val="Sumrio3"/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57" w:history="1">
              <w:r w:rsidR="004C5D99" w:rsidRPr="00414276">
                <w:rPr>
                  <w:rStyle w:val="Hyperlink"/>
                  <w:noProof/>
                </w:rPr>
                <w:t>2.2.3</w:t>
              </w:r>
              <w:r w:rsidR="004C5D99">
                <w:rPr>
                  <w:rFonts w:asciiTheme="minorHAnsi" w:eastAsiaTheme="minorEastAsia" w:hAnsiTheme="minorHAnsi" w:cstheme="minorBidi"/>
                  <w:i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Projeto controladores para as malhas cascatas envolvendo as temperaturas T1 e Tf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_Toc225169357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4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56009F09" w14:textId="247E291E" w:rsidR="004C5D99" w:rsidRDefault="00BA0BB8">
            <w:pPr>
              <w:pStyle w:val="Sumrio1"/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58" w:history="1">
              <w:r w:rsidR="004C5D99" w:rsidRPr="00414276">
                <w:rPr>
                  <w:rStyle w:val="Hyperlink"/>
                  <w:noProof/>
                </w:rPr>
                <w:t>3</w:t>
              </w:r>
              <w:r w:rsidR="004C5D99"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noProof/>
                </w:rPr>
                <w:t>Modelo do Chuveiro Turbinado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_Toc225169358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5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70E1F19C" w14:textId="63020E0D" w:rsidR="004C5D99" w:rsidRDefault="00BA0BB8">
            <w:pPr>
              <w:pStyle w:val="Sumrio3"/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59" w:history="1">
              <w:r w:rsidR="004C5D99" w:rsidRPr="00414276">
                <w:rPr>
                  <w:rStyle w:val="Hyperlink"/>
                  <w:b/>
                  <w:noProof/>
                </w:rPr>
                <w:t>2)</w:t>
              </w:r>
              <w:r w:rsidR="004C5D99">
                <w:rPr>
                  <w:rFonts w:asciiTheme="minorHAnsi" w:eastAsiaTheme="minorEastAsia" w:hAnsiTheme="minorHAnsi" w:cstheme="minorBidi"/>
                  <w:i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b/>
                  <w:noProof/>
                </w:rPr>
                <w:t>Modelagem do aquecedor boiler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_Toc225169359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9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26FEE99B" w14:textId="55B1D4FE" w:rsidR="004C5D99" w:rsidRDefault="00BA0BB8">
            <w:pPr>
              <w:pStyle w:val="Sumrio3"/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pt-BR" w:bidi="ar-SA"/>
                <w14:ligatures w14:val="standardContextual"/>
              </w:rPr>
            </w:pPr>
            <w:hyperlink w:anchor="_Toc225169360" w:history="1">
              <w:r w:rsidR="004C5D99" w:rsidRPr="00414276">
                <w:rPr>
                  <w:rStyle w:val="Hyperlink"/>
                  <w:b/>
                  <w:noProof/>
                </w:rPr>
                <w:t>3)</w:t>
              </w:r>
              <w:r w:rsidR="004C5D99">
                <w:rPr>
                  <w:rFonts w:asciiTheme="minorHAnsi" w:eastAsiaTheme="minorEastAsia" w:hAnsiTheme="minorHAnsi" w:cstheme="minorBidi"/>
                  <w:iCs w:val="0"/>
                  <w:noProof/>
                  <w:kern w:val="2"/>
                  <w:sz w:val="24"/>
                  <w:szCs w:val="24"/>
                  <w:lang w:eastAsia="pt-BR" w:bidi="ar-SA"/>
                  <w14:ligatures w14:val="standardContextual"/>
                </w:rPr>
                <w:tab/>
              </w:r>
              <w:r w:rsidR="004C5D99" w:rsidRPr="00414276">
                <w:rPr>
                  <w:rStyle w:val="Hyperlink"/>
                  <w:b/>
                  <w:noProof/>
                </w:rPr>
                <w:t>Modelagem do tanque de aquecimento com mistura</w:t>
              </w:r>
              <w:r w:rsidR="004C5D99">
                <w:rPr>
                  <w:noProof/>
                  <w:webHidden/>
                </w:rPr>
                <w:tab/>
              </w:r>
              <w:r w:rsidR="004C5D99">
                <w:rPr>
                  <w:noProof/>
                  <w:webHidden/>
                </w:rPr>
                <w:fldChar w:fldCharType="begin"/>
              </w:r>
              <w:r w:rsidR="004C5D99">
                <w:rPr>
                  <w:noProof/>
                  <w:webHidden/>
                </w:rPr>
                <w:instrText xml:space="preserve"> PAGEREF _Toc225169360 \h </w:instrText>
              </w:r>
              <w:r w:rsidR="004C5D99">
                <w:rPr>
                  <w:noProof/>
                  <w:webHidden/>
                </w:rPr>
              </w:r>
              <w:r w:rsidR="004C5D99">
                <w:rPr>
                  <w:noProof/>
                  <w:webHidden/>
                </w:rPr>
                <w:fldChar w:fldCharType="separate"/>
              </w:r>
              <w:r w:rsidR="007F4935">
                <w:rPr>
                  <w:noProof/>
                  <w:webHidden/>
                </w:rPr>
                <w:t>10</w:t>
              </w:r>
              <w:r w:rsidR="004C5D99">
                <w:rPr>
                  <w:noProof/>
                  <w:webHidden/>
                </w:rPr>
                <w:fldChar w:fldCharType="end"/>
              </w:r>
            </w:hyperlink>
          </w:p>
          <w:p w14:paraId="1053DFFF" w14:textId="1C54A392" w:rsidR="001A4FDD" w:rsidRDefault="001A4FDD" w:rsidP="00A468C6">
            <w:pPr>
              <w:pStyle w:val="Sumrio2"/>
              <w:tabs>
                <w:tab w:val="left" w:pos="780"/>
                <w:tab w:val="right" w:leader="dot" w:pos="8778"/>
              </w:tabs>
            </w:pPr>
            <w:r>
              <w:rPr>
                <w:b/>
                <w:bCs/>
                <w:sz w:val="26"/>
                <w:u w:val="single"/>
              </w:rPr>
              <w:fldChar w:fldCharType="end"/>
            </w:r>
          </w:p>
        </w:tc>
      </w:tr>
    </w:tbl>
    <w:bookmarkEnd w:id="0"/>
    <w:bookmarkEnd w:id="1"/>
    <w:bookmarkEnd w:id="2"/>
    <w:bookmarkEnd w:id="3"/>
    <w:p w14:paraId="0C63B815" w14:textId="4E113604" w:rsidR="006C12FB" w:rsidRDefault="006C12FB" w:rsidP="006C12FB">
      <w:pPr>
        <w:pStyle w:val="Resumo"/>
        <w:pBdr>
          <w:top w:val="single" w:sz="18" w:space="0" w:color="auto"/>
        </w:pBdr>
      </w:pPr>
      <w:r w:rsidRPr="00C52D09">
        <w:rPr>
          <w:b/>
        </w:rPr>
        <w:t>Resumo:</w:t>
      </w:r>
      <w:r>
        <w:rPr>
          <w:b/>
        </w:rPr>
        <w:t xml:space="preserve"> </w:t>
      </w:r>
      <w:r>
        <w:t xml:space="preserve">Este </w:t>
      </w:r>
      <w:r w:rsidR="00E8280D">
        <w:t xml:space="preserve">exercício tem por objetivo revisar alguns conceitos de malhas de controle monovariáveis (SISO – </w:t>
      </w:r>
      <w:r w:rsidR="0071432A">
        <w:t>Single-Input Single-Output)</w:t>
      </w:r>
      <w:r w:rsidR="009C7306">
        <w:t xml:space="preserve">. Outro objetivo </w:t>
      </w:r>
      <w:r w:rsidR="00EC3CEF">
        <w:t xml:space="preserve">é </w:t>
      </w:r>
      <w:r w:rsidR="009A7364">
        <w:t>entender como essas malhas podem ser implementadas e simuladas em PYTHON</w:t>
      </w:r>
      <w:r w:rsidR="008A7313">
        <w:t xml:space="preserve"> e Modelica</w:t>
      </w:r>
      <w:r w:rsidR="009A7364">
        <w:t xml:space="preserve">. Por fim, </w:t>
      </w:r>
      <w:r w:rsidR="008A0C8D">
        <w:t xml:space="preserve">a ideia é desenvolver um modelo </w:t>
      </w:r>
      <w:r w:rsidR="0071432A">
        <w:t>de</w:t>
      </w:r>
      <w:r w:rsidR="008A0C8D">
        <w:t xml:space="preserve"> uma planta de “chuveiro turbinado”</w:t>
      </w:r>
      <w:r w:rsidR="0071432A">
        <w:t xml:space="preserve"> em Modelica</w:t>
      </w:r>
      <w:r w:rsidR="00300F8C">
        <w:t xml:space="preserve">. Essa implementação visa </w:t>
      </w:r>
      <w:r w:rsidR="0071432A">
        <w:t xml:space="preserve">a desenvolver um modelo que </w:t>
      </w:r>
      <w:r w:rsidR="009355FD">
        <w:t>será utilizado no desenvolvimento de estratégias de controle multivariáveis</w:t>
      </w:r>
      <w:r w:rsidR="00BD543F">
        <w:t>, i.e., MIMO (Multi-Input-Multi-Output)</w:t>
      </w:r>
      <w:r>
        <w:t>.</w:t>
      </w:r>
    </w:p>
    <w:p w14:paraId="29BD2B82" w14:textId="43C14431" w:rsidR="006C12FB" w:rsidRDefault="00E05D5B" w:rsidP="0096763D">
      <w:pPr>
        <w:pStyle w:val="Ttulo1"/>
      </w:pPr>
      <w:bookmarkStart w:id="4" w:name="_Toc225169351"/>
      <w:r>
        <w:t>Material da disciplina</w:t>
      </w:r>
      <w:bookmarkEnd w:id="4"/>
    </w:p>
    <w:p w14:paraId="3A66EBF7" w14:textId="111F9B4C" w:rsidR="00E05D5B" w:rsidRDefault="00E05D5B" w:rsidP="00E05D5B">
      <w:pPr>
        <w:rPr>
          <w:rStyle w:val="Hyperlink"/>
        </w:rPr>
      </w:pPr>
      <w:r w:rsidRPr="00C977D0">
        <w:rPr>
          <w:noProof/>
        </w:rPr>
        <w:drawing>
          <wp:anchor distT="0" distB="0" distL="114300" distR="114300" simplePos="0" relativeHeight="251658240" behindDoc="0" locked="0" layoutInCell="1" allowOverlap="1" wp14:anchorId="1977365A" wp14:editId="2AA2DA95">
            <wp:simplePos x="0" y="0"/>
            <wp:positionH relativeFrom="column">
              <wp:posOffset>8890</wp:posOffset>
            </wp:positionH>
            <wp:positionV relativeFrom="paragraph">
              <wp:posOffset>59055</wp:posOffset>
            </wp:positionV>
            <wp:extent cx="2447290" cy="676275"/>
            <wp:effectExtent l="0" t="0" r="0" b="9525"/>
            <wp:wrapSquare wrapText="bothSides"/>
            <wp:docPr id="41" name="Imagem 41" descr="Interface gráfica do usuário, Texto&#10;&#10;Descrição gerada automaticamente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1" descr="Interface gráfica do usuário, Texto&#10;&#10;Descrição gerada automaticamente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Link para DropboxPaper – contendo o material complementar relativo às aulas computacionais em PYTHON &amp; MODELICA – neste arquivo além dos vídeos estão todos</w:t>
      </w:r>
      <w:r w:rsidR="00DB2684">
        <w:t xml:space="preserve"> </w:t>
      </w:r>
      <w:r>
        <w:t xml:space="preserve">os arquivos usados em nessas aulas além de instruções sobre instalação dos programas e pacotes necessários. </w:t>
      </w:r>
      <w:hyperlink r:id="rId16" w:history="1">
        <w:r w:rsidRPr="005E0684">
          <w:rPr>
            <w:rStyle w:val="Hyperlink"/>
          </w:rPr>
          <w:t>Link para o DropBox Pape – clique aqui para acessar!!!</w:t>
        </w:r>
      </w:hyperlink>
    </w:p>
    <w:p w14:paraId="3227D60E" w14:textId="2E0B02CC" w:rsidR="006C12FB" w:rsidRDefault="00393087" w:rsidP="00393087">
      <w:pPr>
        <w:pStyle w:val="Ttulo1"/>
      </w:pPr>
      <w:bookmarkStart w:id="5" w:name="_Toc225169352"/>
      <w:r>
        <w:t xml:space="preserve">Malhas de Controle </w:t>
      </w:r>
      <w:r w:rsidR="00AE0D9F">
        <w:t>e Ajuste de Controladores SISO – PID</w:t>
      </w:r>
      <w:bookmarkEnd w:id="5"/>
    </w:p>
    <w:p w14:paraId="3935C9C7" w14:textId="77777777" w:rsidR="004F32D7" w:rsidRDefault="00586425" w:rsidP="001A36DC">
      <w:pPr>
        <w:pStyle w:val="Corpodetexto"/>
        <w:spacing w:after="120"/>
        <w:ind w:firstLine="357"/>
      </w:pPr>
      <w:r>
        <w:t xml:space="preserve">Nesta questão iremos utilizar a implementação </w:t>
      </w:r>
      <w:r w:rsidR="00487A3B">
        <w:t>e o modelo desenvolvido em Python</w:t>
      </w:r>
      <w:r w:rsidR="00B4121A">
        <w:t>, disponível através do seguinte link:</w:t>
      </w:r>
    </w:p>
    <w:p w14:paraId="31BB8BFF" w14:textId="373AB6B6" w:rsidR="00884B2E" w:rsidRDefault="00BA0BB8" w:rsidP="001A36DC">
      <w:pPr>
        <w:pStyle w:val="Corpodetexto"/>
        <w:spacing w:after="120"/>
        <w:ind w:firstLine="357"/>
      </w:pPr>
      <w:hyperlink r:id="rId17" w:history="1">
        <w:r w:rsidR="00884B2E" w:rsidRPr="00215CA4">
          <w:rPr>
            <w:rStyle w:val="Hyperlink"/>
          </w:rPr>
          <w:t>https://www.dropbox.com/s/r107u51xacizzuy/00_Introdu%C3%A7%C3%A3o.ipynb?dl=0</w:t>
        </w:r>
      </w:hyperlink>
      <w:r w:rsidR="00884B2E">
        <w:t xml:space="preserve"> </w:t>
      </w:r>
    </w:p>
    <w:p w14:paraId="4269C270" w14:textId="77777777" w:rsidR="00C01326" w:rsidRDefault="004F32D7" w:rsidP="001A36DC">
      <w:pPr>
        <w:pStyle w:val="Corpodetexto"/>
        <w:spacing w:after="0"/>
        <w:ind w:firstLine="0"/>
      </w:pPr>
      <w:r>
        <w:t>e apresentado através do seguinte vídeo</w:t>
      </w:r>
      <w:r w:rsidR="00C01326"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576178" w14:paraId="0A6902AA" w14:textId="77777777" w:rsidTr="00C04B68">
        <w:trPr>
          <w:trHeight w:val="1454"/>
        </w:trPr>
        <w:tc>
          <w:tcPr>
            <w:tcW w:w="4389" w:type="dxa"/>
          </w:tcPr>
          <w:p w14:paraId="3D631D78" w14:textId="0AB51F0D" w:rsidR="00576178" w:rsidRDefault="00576178" w:rsidP="005706FC">
            <w:pPr>
              <w:pStyle w:val="Corpodetexto"/>
              <w:spacing w:after="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F61760E" wp14:editId="221A9DB3">
                  <wp:extent cx="1363985" cy="659757"/>
                  <wp:effectExtent l="0" t="0" r="7620" b="7620"/>
                  <wp:docPr id="3" name="Vídeo 3" descr="Introdução às Malhas de Controle através de um exemplo em  Python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Vídeo 3" descr="Introdução às Malhas de Controle através de um exemplo em  Python">
                            <a:hlinkClick r:id="rId18"/>
                          </pic:cNvPr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C809E66F-F1BF-436E-b5F7-EEA9579F0CBA}">
                                <wp15:webVideoPr xmlns:wp15="http://schemas.microsoft.com/office/word/2012/wordprocessingDrawing" embeddedHtml="&lt;iframe width=&quot;200&quot; height=&quot;113&quot; src=&quot;https://www.youtube.com/embed/GQenfRt7Ajk?feature=oembed&quot; frameborder=&quot;0&quot; allow=&quot;accelerometer; autoplay; clipboard-write; encrypted-media; gyroscope; picture-in-picture&quot; allowfullscreen=&quot;&quot; title=&quot;Introdução às Malhas de Controle através de um exemplo em  Python&quot; sandbox=&quot;allow-scripts allow-same-origin allow-popups&quot;&gt;&lt;/iframe&gt;" h="113" w="200"/>
                              </a:ext>
                            </a:extLst>
                          </a:blip>
                          <a:srcRect t="11068" b="12046"/>
                          <a:stretch/>
                        </pic:blipFill>
                        <pic:spPr bwMode="auto">
                          <a:xfrm>
                            <a:off x="0" y="0"/>
                            <a:ext cx="1391557" cy="67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hyperlink r:id="rId20" w:history="1">
              <w:r w:rsidRPr="00215CA4">
                <w:rPr>
                  <w:rStyle w:val="Hyperlink"/>
                </w:rPr>
                <w:t>https://youtu.be/GQenfRt7Ajk</w:t>
              </w:r>
            </w:hyperlink>
          </w:p>
        </w:tc>
        <w:tc>
          <w:tcPr>
            <w:tcW w:w="4389" w:type="dxa"/>
          </w:tcPr>
          <w:p w14:paraId="1E6E596A" w14:textId="7BB78558" w:rsidR="00576178" w:rsidRDefault="00576178" w:rsidP="005706FC">
            <w:pPr>
              <w:pStyle w:val="Corpodetexto"/>
              <w:spacing w:after="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ED3C6D6" wp14:editId="40C35EDA">
                  <wp:extent cx="1174830" cy="673797"/>
                  <wp:effectExtent l="0" t="0" r="6350" b="0"/>
                  <wp:docPr id="2" name="Vídeo 2" descr="Introdução ao Controle Avançado de Processos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Vídeo 2" descr="Introdução ao Controle Avançado de Processos">
                            <a:hlinkClick r:id="rId21"/>
                          </pic:cNvPr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C809E66F-F1BF-436E-b5F7-EEA9579F0CBA}">
                                <wp15:webVideoPr xmlns:wp15="http://schemas.microsoft.com/office/word/2012/wordprocessingDrawing" embeddedHtml="&lt;iframe width=&quot;200&quot; height=&quot;113&quot; src=&quot;https://www.youtube.com/embed/gEc6JO7nr-k?feature=oembed&quot; frameborder=&quot;0&quot; allow=&quot;accelerometer; autoplay; clipboard-write; encrypted-media; gyroscope; picture-in-picture&quot; allowfullscreen=&quot;&quot; title=&quot;Introdução ao Controle Avançado de Processos&quot; sandbox=&quot;allow-scripts allow-same-origin allow-popups&quot;&gt;&lt;/iframe&gt;" h="113" w="200"/>
                              </a:ext>
                            </a:extLst>
                          </a:blip>
                          <a:srcRect t="11983" b="11547"/>
                          <a:stretch/>
                        </pic:blipFill>
                        <pic:spPr bwMode="auto">
                          <a:xfrm>
                            <a:off x="0" y="0"/>
                            <a:ext cx="1197771" cy="686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hyperlink r:id="rId23" w:history="1">
              <w:r w:rsidR="00C04B68" w:rsidRPr="00215CA4">
                <w:rPr>
                  <w:rStyle w:val="Hyperlink"/>
                </w:rPr>
                <w:t>https://youtu.be/gEc6JO7nr-k</w:t>
              </w:r>
            </w:hyperlink>
          </w:p>
        </w:tc>
      </w:tr>
    </w:tbl>
    <w:p w14:paraId="27751AEB" w14:textId="106FEF53" w:rsidR="003B2D6C" w:rsidRPr="00B047FF" w:rsidRDefault="003B2D6C" w:rsidP="00F436C7">
      <w:pPr>
        <w:pStyle w:val="Ttulo2"/>
      </w:pPr>
      <w:bookmarkStart w:id="6" w:name="_Toc225169353"/>
      <w:r>
        <w:lastRenderedPageBreak/>
        <w:t>Assistir aos seguintes vídeos</w:t>
      </w:r>
      <w:r w:rsidR="00CC5B63">
        <w:t xml:space="preserve"> sobre ajuste de controladores PIDs</w:t>
      </w:r>
      <w:bookmarkEnd w:id="6"/>
      <w:r w:rsidR="00CC5B63">
        <w:t xml:space="preserve"> </w:t>
      </w:r>
    </w:p>
    <w:tbl>
      <w:tblPr>
        <w:tblStyle w:val="Tabelacomgrade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7081"/>
      </w:tblGrid>
      <w:tr w:rsidR="003B2D6C" w:rsidRPr="00133A30" w14:paraId="529EB506" w14:textId="77777777" w:rsidTr="00D66830">
        <w:tc>
          <w:tcPr>
            <w:tcW w:w="2127" w:type="dxa"/>
            <w:shd w:val="clear" w:color="auto" w:fill="DDD9C3" w:themeFill="background2" w:themeFillShade="E6"/>
          </w:tcPr>
          <w:p w14:paraId="529665EA" w14:textId="77777777" w:rsidR="003B2D6C" w:rsidRPr="00133A30" w:rsidRDefault="003B2D6C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133A30">
              <w:rPr>
                <w:b/>
                <w:bCs/>
                <w:sz w:val="20"/>
                <w:szCs w:val="20"/>
                <w:u w:val="single"/>
              </w:rPr>
              <w:t>Vídeos Teóricos</w:t>
            </w:r>
          </w:p>
        </w:tc>
        <w:tc>
          <w:tcPr>
            <w:tcW w:w="7081" w:type="dxa"/>
            <w:shd w:val="clear" w:color="auto" w:fill="DDD9C3" w:themeFill="background2" w:themeFillShade="E6"/>
          </w:tcPr>
          <w:p w14:paraId="6ED092DA" w14:textId="77777777" w:rsidR="003B2D6C" w:rsidRPr="00133A30" w:rsidRDefault="003B2D6C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133A30">
              <w:rPr>
                <w:b/>
                <w:bCs/>
                <w:sz w:val="20"/>
                <w:szCs w:val="20"/>
                <w:u w:val="single"/>
              </w:rPr>
              <w:t>LINKS:</w:t>
            </w:r>
          </w:p>
        </w:tc>
      </w:tr>
      <w:tr w:rsidR="003B2D6C" w:rsidRPr="00133A30" w14:paraId="22CAA878" w14:textId="77777777" w:rsidTr="00D66830">
        <w:tc>
          <w:tcPr>
            <w:tcW w:w="2127" w:type="dxa"/>
          </w:tcPr>
          <w:p w14:paraId="2D937C86" w14:textId="77777777" w:rsidR="003B2D6C" w:rsidRPr="00133A30" w:rsidRDefault="003B2D6C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133A30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15AEA6F1" wp14:editId="68472099">
                  <wp:extent cx="1213485" cy="1047115"/>
                  <wp:effectExtent l="0" t="0" r="5715" b="635"/>
                  <wp:docPr id="84" name="Imagem 84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m 84" descr="Interface gráfica do usuário, Texto, Aplicativo&#10;&#10;Descrição gerada automaticament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0E1CF640" w14:textId="77777777" w:rsidR="003B2D6C" w:rsidRPr="00133A30" w:rsidRDefault="003B2D6C" w:rsidP="00D66830">
            <w:pPr>
              <w:rPr>
                <w:sz w:val="20"/>
                <w:szCs w:val="20"/>
                <w:u w:val="single"/>
              </w:rPr>
            </w:pPr>
            <w:r w:rsidRPr="00133A30">
              <w:rPr>
                <w:sz w:val="20"/>
                <w:szCs w:val="20"/>
                <w:u w:val="single"/>
              </w:rPr>
              <w:t>13_1_Funcionalidade_dos</w:t>
            </w:r>
            <w:proofErr w:type="gramStart"/>
            <w:r w:rsidRPr="00133A30">
              <w:rPr>
                <w:sz w:val="20"/>
                <w:szCs w:val="20"/>
                <w:u w:val="single"/>
              </w:rPr>
              <w:t>_Controladores</w:t>
            </w:r>
            <w:proofErr w:type="gramEnd"/>
          </w:p>
          <w:p w14:paraId="081FB95D" w14:textId="77777777" w:rsidR="003B2D6C" w:rsidRPr="00133A30" w:rsidRDefault="00BA0BB8" w:rsidP="00D66830">
            <w:pPr>
              <w:rPr>
                <w:sz w:val="20"/>
                <w:szCs w:val="20"/>
                <w:u w:val="single"/>
              </w:rPr>
            </w:pPr>
            <w:hyperlink r:id="rId25" w:history="1">
              <w:r w:rsidR="003B2D6C" w:rsidRPr="00133A30">
                <w:rPr>
                  <w:rStyle w:val="Hyperlink"/>
                  <w:sz w:val="20"/>
                  <w:szCs w:val="20"/>
                </w:rPr>
                <w:t>https://web.microsoftstream.com/video/116e12ff-5bdb-4556-8b37-832bcdfac7c0</w:t>
              </w:r>
            </w:hyperlink>
            <w:r w:rsidR="003B2D6C" w:rsidRPr="00133A30">
              <w:rPr>
                <w:sz w:val="20"/>
                <w:szCs w:val="20"/>
                <w:u w:val="single"/>
              </w:rPr>
              <w:t xml:space="preserve"> </w:t>
            </w:r>
          </w:p>
          <w:p w14:paraId="4416DC88" w14:textId="77777777" w:rsidR="003B2D6C" w:rsidRDefault="00BA0BB8" w:rsidP="00D66830">
            <w:pPr>
              <w:rPr>
                <w:rStyle w:val="Hyperlink"/>
                <w:sz w:val="20"/>
                <w:szCs w:val="20"/>
              </w:rPr>
            </w:pPr>
            <w:hyperlink r:id="rId26" w:tgtFrame="_blank" w:history="1">
              <w:r w:rsidR="003B2D6C" w:rsidRPr="00133A30">
                <w:rPr>
                  <w:rStyle w:val="Hyperlink"/>
                  <w:sz w:val="20"/>
                  <w:szCs w:val="20"/>
                </w:rPr>
                <w:t>http://multimidia.ufrgs.br/conteudo/controle_processos/VideosGrad/13_1_Funcionalidade_dos_Controladores.mp4</w:t>
              </w:r>
            </w:hyperlink>
          </w:p>
          <w:p w14:paraId="3C172CA4" w14:textId="77777777" w:rsidR="003B2D6C" w:rsidRDefault="003B2D6C" w:rsidP="00D66830">
            <w:pPr>
              <w:rPr>
                <w:rStyle w:val="Hyperlink"/>
              </w:rPr>
            </w:pPr>
          </w:p>
          <w:p w14:paraId="6018643F" w14:textId="77777777" w:rsidR="003B2D6C" w:rsidRPr="00133A30" w:rsidRDefault="00BA0BB8" w:rsidP="00D66830">
            <w:pPr>
              <w:rPr>
                <w:sz w:val="20"/>
                <w:szCs w:val="20"/>
                <w:u w:val="single"/>
              </w:rPr>
            </w:pPr>
            <w:hyperlink r:id="rId27" w:history="1">
              <w:r w:rsidR="003B2D6C" w:rsidRPr="0055716A">
                <w:rPr>
                  <w:rStyle w:val="Hyperlink"/>
                  <w:sz w:val="20"/>
                  <w:szCs w:val="20"/>
                </w:rPr>
                <w:t>https://youtu.be/ObShtONtKb8</w:t>
              </w:r>
            </w:hyperlink>
            <w:r w:rsidR="003B2D6C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3B2D6C" w:rsidRPr="00133A30" w14:paraId="008068AC" w14:textId="77777777" w:rsidTr="00D66830">
        <w:tc>
          <w:tcPr>
            <w:tcW w:w="2127" w:type="dxa"/>
          </w:tcPr>
          <w:p w14:paraId="53ADC66E" w14:textId="77777777" w:rsidR="003B2D6C" w:rsidRPr="00133A30" w:rsidRDefault="003B2D6C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133A30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0BBA7E81" wp14:editId="0C93C414">
                  <wp:extent cx="1213485" cy="1054100"/>
                  <wp:effectExtent l="0" t="0" r="5715" b="0"/>
                  <wp:docPr id="83" name="Imagem 83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m 83" descr="Interface gráfica do usuário, Texto, Aplicativo&#10;&#10;Descrição gerada automaticament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4CA244B3" w14:textId="77777777" w:rsidR="003B2D6C" w:rsidRPr="00133A30" w:rsidRDefault="003B2D6C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133A30">
              <w:rPr>
                <w:b/>
                <w:bCs/>
                <w:sz w:val="20"/>
                <w:szCs w:val="20"/>
                <w:u w:val="single"/>
              </w:rPr>
              <w:t>13_2_Método_da_Síntese</w:t>
            </w:r>
            <w:proofErr w:type="gramStart"/>
            <w:r w:rsidRPr="00133A30">
              <w:rPr>
                <w:b/>
                <w:bCs/>
                <w:sz w:val="20"/>
                <w:szCs w:val="20"/>
                <w:u w:val="single"/>
              </w:rPr>
              <w:t>_Direta</w:t>
            </w:r>
            <w:proofErr w:type="gramEnd"/>
          </w:p>
          <w:p w14:paraId="08325F99" w14:textId="77777777" w:rsidR="003B2D6C" w:rsidRPr="00133A30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29" w:history="1">
              <w:r w:rsidR="003B2D6C" w:rsidRPr="00133A30">
                <w:rPr>
                  <w:rStyle w:val="Hyperlink"/>
                  <w:b/>
                  <w:bCs/>
                  <w:sz w:val="20"/>
                  <w:szCs w:val="20"/>
                </w:rPr>
                <w:t>https://web.microsoftstream.com/video/fbc0b588-175d-45b4-843e-e7581b1b1b87</w:t>
              </w:r>
            </w:hyperlink>
            <w:r w:rsidR="003B2D6C" w:rsidRPr="00133A30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0F8A1886" w14:textId="77777777" w:rsidR="003B2D6C" w:rsidRDefault="00BA0BB8" w:rsidP="00D66830">
            <w:pPr>
              <w:rPr>
                <w:rStyle w:val="Hyperlink"/>
                <w:sz w:val="20"/>
                <w:szCs w:val="20"/>
              </w:rPr>
            </w:pPr>
            <w:hyperlink r:id="rId30" w:tgtFrame="_blank" w:history="1">
              <w:r w:rsidR="003B2D6C" w:rsidRPr="00133A30">
                <w:rPr>
                  <w:rStyle w:val="Hyperlink"/>
                  <w:sz w:val="20"/>
                  <w:szCs w:val="20"/>
                </w:rPr>
                <w:t>http://multimidia.ufrgs.br/conteudo/controle_processos/VideosGrad/13_2_Método_da_Síntese_Direta.mp4</w:t>
              </w:r>
            </w:hyperlink>
          </w:p>
          <w:p w14:paraId="3FDB790A" w14:textId="77777777" w:rsidR="003B2D6C" w:rsidRDefault="003B2D6C" w:rsidP="00D66830">
            <w:pPr>
              <w:rPr>
                <w:rStyle w:val="Hyperlink"/>
              </w:rPr>
            </w:pPr>
          </w:p>
          <w:p w14:paraId="61BF3C7D" w14:textId="77777777" w:rsidR="003B2D6C" w:rsidRPr="00133A30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31" w:history="1">
              <w:r w:rsidR="003B2D6C" w:rsidRPr="00361EC9">
                <w:rPr>
                  <w:rStyle w:val="Hyperlink"/>
                  <w:b/>
                  <w:bCs/>
                  <w:sz w:val="20"/>
                  <w:szCs w:val="20"/>
                </w:rPr>
                <w:t>https://youtu.be/3jzeMDl2zlo</w:t>
              </w:r>
            </w:hyperlink>
            <w:r w:rsidR="003B2D6C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</w:p>
        </w:tc>
      </w:tr>
      <w:tr w:rsidR="003B2D6C" w:rsidRPr="00133A30" w14:paraId="5FAB7E7F" w14:textId="77777777" w:rsidTr="00D66830">
        <w:tc>
          <w:tcPr>
            <w:tcW w:w="2127" w:type="dxa"/>
          </w:tcPr>
          <w:p w14:paraId="593C391E" w14:textId="77777777" w:rsidR="003B2D6C" w:rsidRPr="00133A30" w:rsidRDefault="003B2D6C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133A30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1BD5E2FF" wp14:editId="77721F29">
                  <wp:extent cx="1213485" cy="1009015"/>
                  <wp:effectExtent l="0" t="0" r="5715" b="635"/>
                  <wp:docPr id="85" name="Imagem 85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m 85" descr="Interface gráfica do usuário, Aplicativo&#10;&#10;Descrição gerada automaticamente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76681B4C" w14:textId="77777777" w:rsidR="003B2D6C" w:rsidRPr="00133A30" w:rsidRDefault="003B2D6C" w:rsidP="00D66830">
            <w:pPr>
              <w:rPr>
                <w:sz w:val="20"/>
                <w:szCs w:val="20"/>
              </w:rPr>
            </w:pPr>
            <w:r w:rsidRPr="00133A30">
              <w:rPr>
                <w:sz w:val="20"/>
                <w:szCs w:val="20"/>
              </w:rPr>
              <w:t>13_3_Método_IMC</w:t>
            </w:r>
          </w:p>
          <w:p w14:paraId="12EC3164" w14:textId="77777777" w:rsidR="003B2D6C" w:rsidRPr="00133A30" w:rsidRDefault="00BA0BB8" w:rsidP="00D66830">
            <w:pPr>
              <w:rPr>
                <w:sz w:val="20"/>
                <w:szCs w:val="20"/>
              </w:rPr>
            </w:pPr>
            <w:hyperlink r:id="rId33" w:history="1">
              <w:r w:rsidR="003B2D6C" w:rsidRPr="00133A30">
                <w:rPr>
                  <w:rStyle w:val="Hyperlink"/>
                  <w:sz w:val="20"/>
                  <w:szCs w:val="20"/>
                </w:rPr>
                <w:t>https://web.microsoftstream.com/video/36ed017a-bb9f-45da-a974-fed452a9d573</w:t>
              </w:r>
            </w:hyperlink>
            <w:r w:rsidR="003B2D6C" w:rsidRPr="00133A30">
              <w:rPr>
                <w:sz w:val="20"/>
                <w:szCs w:val="20"/>
              </w:rPr>
              <w:t xml:space="preserve"> </w:t>
            </w:r>
          </w:p>
          <w:p w14:paraId="0A2F89B2" w14:textId="77777777" w:rsidR="003B2D6C" w:rsidRDefault="00BA0BB8" w:rsidP="00D66830">
            <w:pPr>
              <w:rPr>
                <w:rStyle w:val="Hyperlink"/>
                <w:sz w:val="20"/>
                <w:szCs w:val="20"/>
              </w:rPr>
            </w:pPr>
            <w:hyperlink r:id="rId34" w:history="1">
              <w:r w:rsidR="003B2D6C" w:rsidRPr="00133A30">
                <w:rPr>
                  <w:rStyle w:val="Hyperlink"/>
                  <w:sz w:val="20"/>
                  <w:szCs w:val="20"/>
                </w:rPr>
                <w:t>http://multimidia.ufrgs.br/conteudo/controle_processos/VideosGrad/13_3_Método_IMC.mp4</w:t>
              </w:r>
            </w:hyperlink>
          </w:p>
          <w:p w14:paraId="5CC22643" w14:textId="77777777" w:rsidR="003B2D6C" w:rsidRDefault="003B2D6C" w:rsidP="00D66830">
            <w:pPr>
              <w:rPr>
                <w:rStyle w:val="Hyperlink"/>
              </w:rPr>
            </w:pPr>
          </w:p>
          <w:p w14:paraId="1F42C5D0" w14:textId="77777777" w:rsidR="003B2D6C" w:rsidRPr="00133A30" w:rsidRDefault="00BA0BB8" w:rsidP="00D66830">
            <w:pPr>
              <w:rPr>
                <w:sz w:val="20"/>
                <w:szCs w:val="20"/>
              </w:rPr>
            </w:pPr>
            <w:hyperlink r:id="rId35" w:history="1">
              <w:r w:rsidR="003B2D6C" w:rsidRPr="00361EC9">
                <w:rPr>
                  <w:rStyle w:val="Hyperlink"/>
                  <w:sz w:val="20"/>
                  <w:szCs w:val="20"/>
                </w:rPr>
                <w:t>https://youtu.be/mYZpSpbIwzI</w:t>
              </w:r>
            </w:hyperlink>
            <w:r w:rsidR="003B2D6C">
              <w:rPr>
                <w:sz w:val="20"/>
                <w:szCs w:val="20"/>
              </w:rPr>
              <w:t xml:space="preserve"> </w:t>
            </w:r>
          </w:p>
        </w:tc>
      </w:tr>
      <w:tr w:rsidR="00F436C7" w:rsidRPr="00522274" w14:paraId="4B5112A2" w14:textId="77777777" w:rsidTr="00D66830">
        <w:tc>
          <w:tcPr>
            <w:tcW w:w="2127" w:type="dxa"/>
            <w:shd w:val="clear" w:color="auto" w:fill="DDD9C3" w:themeFill="background2" w:themeFillShade="E6"/>
          </w:tcPr>
          <w:p w14:paraId="6BFB626D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sz w:val="20"/>
                <w:szCs w:val="20"/>
                <w:u w:val="single"/>
              </w:rPr>
              <w:t>Vídeos Teóricos</w:t>
            </w:r>
          </w:p>
        </w:tc>
        <w:tc>
          <w:tcPr>
            <w:tcW w:w="7081" w:type="dxa"/>
            <w:shd w:val="clear" w:color="auto" w:fill="DDD9C3" w:themeFill="background2" w:themeFillShade="E6"/>
          </w:tcPr>
          <w:p w14:paraId="25FBE370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sz w:val="20"/>
                <w:szCs w:val="20"/>
                <w:u w:val="single"/>
              </w:rPr>
              <w:t>LINKS:</w:t>
            </w:r>
          </w:p>
        </w:tc>
      </w:tr>
      <w:tr w:rsidR="00F436C7" w:rsidRPr="00522274" w14:paraId="2BAA97E9" w14:textId="77777777" w:rsidTr="00D66830">
        <w:tc>
          <w:tcPr>
            <w:tcW w:w="2127" w:type="dxa"/>
          </w:tcPr>
          <w:p w14:paraId="0044AD9E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1408A98C" wp14:editId="2B5D0925">
                  <wp:extent cx="1213485" cy="977900"/>
                  <wp:effectExtent l="0" t="0" r="5715" b="0"/>
                  <wp:docPr id="77" name="Imagem 77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m 77" descr="Interface gráfica do usuário, Aplicativo&#10;&#10;Descrição gerada automaticamente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65C534ED" w14:textId="77777777" w:rsidR="00F436C7" w:rsidRPr="00522274" w:rsidRDefault="00F436C7" w:rsidP="00D66830">
            <w:pPr>
              <w:rPr>
                <w:sz w:val="20"/>
                <w:szCs w:val="20"/>
                <w:u w:val="single"/>
              </w:rPr>
            </w:pPr>
            <w:r w:rsidRPr="00522274">
              <w:rPr>
                <w:sz w:val="20"/>
                <w:szCs w:val="20"/>
                <w:u w:val="single"/>
              </w:rPr>
              <w:t>14_1_Métodos_baseados_em_Ku_Pu</w:t>
            </w:r>
          </w:p>
          <w:p w14:paraId="598C6095" w14:textId="77777777" w:rsidR="00F436C7" w:rsidRPr="00522274" w:rsidRDefault="00BA0BB8" w:rsidP="00D66830">
            <w:pPr>
              <w:rPr>
                <w:sz w:val="20"/>
                <w:szCs w:val="20"/>
                <w:u w:val="single"/>
              </w:rPr>
            </w:pPr>
            <w:hyperlink r:id="rId37" w:history="1">
              <w:r w:rsidR="00F436C7" w:rsidRPr="00522274">
                <w:rPr>
                  <w:rStyle w:val="Hyperlink"/>
                  <w:sz w:val="20"/>
                  <w:szCs w:val="20"/>
                </w:rPr>
                <w:t>https://web.microsoftstream.com/video/011dad34-7461-4a21-9db2-ad186ece1888</w:t>
              </w:r>
            </w:hyperlink>
          </w:p>
          <w:p w14:paraId="79621F59" w14:textId="77777777" w:rsidR="00F436C7" w:rsidRPr="00522274" w:rsidRDefault="00F436C7" w:rsidP="00D66830">
            <w:pPr>
              <w:ind w:left="120"/>
              <w:rPr>
                <w:sz w:val="20"/>
                <w:szCs w:val="20"/>
              </w:rPr>
            </w:pPr>
          </w:p>
          <w:p w14:paraId="445996C3" w14:textId="77777777" w:rsidR="00F436C7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38">
              <w:r w:rsidR="00F436C7" w:rsidRPr="00522274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http://multimidia.ufrgs.br/conteudo/controle_processos/VideosGrad/14_1_Métodos_baseados_em_Ku_Pu.mp4</w:t>
              </w:r>
            </w:hyperlink>
          </w:p>
          <w:p w14:paraId="3BF99360" w14:textId="77777777" w:rsidR="00F436C7" w:rsidRDefault="00F436C7" w:rsidP="00D66830">
            <w:pPr>
              <w:rPr>
                <w:color w:val="0000FF"/>
                <w:sz w:val="20"/>
                <w:szCs w:val="20"/>
                <w:u w:val="single"/>
              </w:rPr>
            </w:pPr>
          </w:p>
          <w:p w14:paraId="7097B039" w14:textId="77777777" w:rsidR="00F436C7" w:rsidRDefault="00BA0BB8" w:rsidP="00D66830">
            <w:pPr>
              <w:rPr>
                <w:color w:val="000000"/>
                <w:sz w:val="20"/>
                <w:szCs w:val="20"/>
              </w:rPr>
            </w:pPr>
            <w:hyperlink r:id="rId39" w:history="1">
              <w:r w:rsidR="00F436C7" w:rsidRPr="00361EC9">
                <w:rPr>
                  <w:rStyle w:val="Hyperlink"/>
                  <w:sz w:val="20"/>
                  <w:szCs w:val="20"/>
                </w:rPr>
                <w:t>https://youtu.be/x1PvwH9Rd-w</w:t>
              </w:r>
            </w:hyperlink>
            <w:r w:rsidR="00F436C7">
              <w:rPr>
                <w:color w:val="000000"/>
                <w:sz w:val="20"/>
                <w:szCs w:val="20"/>
              </w:rPr>
              <w:t xml:space="preserve"> </w:t>
            </w:r>
          </w:p>
          <w:p w14:paraId="593A465F" w14:textId="4040FC74" w:rsidR="00F436C7" w:rsidRPr="00522274" w:rsidRDefault="00F436C7" w:rsidP="00962D07">
            <w:pPr>
              <w:rPr>
                <w:sz w:val="20"/>
                <w:szCs w:val="20"/>
                <w:u w:val="single"/>
              </w:rPr>
            </w:pPr>
            <w:r w:rsidRPr="00522274">
              <w:rPr>
                <w:color w:val="000000"/>
                <w:sz w:val="20"/>
                <w:szCs w:val="20"/>
              </w:rPr>
              <w:t>OBS: o áudio deste vídeo ficou variando um pouco — mas dá para acompanhar — só percebi depois de ter gravado.</w:t>
            </w:r>
          </w:p>
        </w:tc>
      </w:tr>
      <w:tr w:rsidR="00F436C7" w:rsidRPr="00522274" w14:paraId="13D21F9D" w14:textId="77777777" w:rsidTr="00D66830">
        <w:tc>
          <w:tcPr>
            <w:tcW w:w="2127" w:type="dxa"/>
          </w:tcPr>
          <w:p w14:paraId="4A92809D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2B34AD81" wp14:editId="1EF0F845">
                  <wp:extent cx="1213485" cy="1026160"/>
                  <wp:effectExtent l="0" t="0" r="5715" b="2540"/>
                  <wp:docPr id="86" name="Imagem 86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m 86" descr="Interface gráfica do usuário, Texto, Aplicativo&#10;&#10;Descrição gerada automaticamente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2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715CDF00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sz w:val="20"/>
                <w:szCs w:val="20"/>
                <w:u w:val="single"/>
              </w:rPr>
              <w:t>14_2_Métodos_para_FOPTD</w:t>
            </w:r>
          </w:p>
          <w:p w14:paraId="12E3E648" w14:textId="77777777" w:rsidR="00F436C7" w:rsidRPr="00522274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41" w:history="1">
              <w:r w:rsidR="00F436C7" w:rsidRPr="00522274">
                <w:rPr>
                  <w:rStyle w:val="Hyperlink"/>
                  <w:b/>
                  <w:bCs/>
                  <w:sz w:val="20"/>
                  <w:szCs w:val="20"/>
                </w:rPr>
                <w:t>https://web.microsoftstream.com/video/7d479c43-bd29-4112-a261-eb2530104ad9</w:t>
              </w:r>
            </w:hyperlink>
          </w:p>
          <w:p w14:paraId="22DBAAC7" w14:textId="77777777" w:rsidR="00F436C7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42">
              <w:r w:rsidR="00F436C7" w:rsidRPr="00522274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http://multimidia.ufrgs.br/conteudo/controle_processos/VideosGrad/14_2_Métodos_para_FOPTD.mp4</w:t>
              </w:r>
            </w:hyperlink>
          </w:p>
          <w:p w14:paraId="6033673D" w14:textId="77777777" w:rsidR="00F436C7" w:rsidRDefault="00F436C7" w:rsidP="00D66830">
            <w:pPr>
              <w:rPr>
                <w:color w:val="0000FF"/>
                <w:sz w:val="20"/>
                <w:szCs w:val="20"/>
                <w:u w:val="single"/>
              </w:rPr>
            </w:pPr>
          </w:p>
          <w:p w14:paraId="0A9511A2" w14:textId="693514AC" w:rsidR="00F436C7" w:rsidRPr="00522274" w:rsidRDefault="00BA0BB8" w:rsidP="0032490E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43" w:history="1">
              <w:r w:rsidR="00F436C7" w:rsidRPr="0055716A">
                <w:rPr>
                  <w:rStyle w:val="Hyperlink"/>
                  <w:sz w:val="20"/>
                  <w:szCs w:val="20"/>
                </w:rPr>
                <w:t>https://youtu.be/nuOSWCkDS_g</w:t>
              </w:r>
            </w:hyperlink>
            <w:r w:rsidR="00F436C7">
              <w:rPr>
                <w:sz w:val="20"/>
                <w:szCs w:val="20"/>
              </w:rPr>
              <w:t xml:space="preserve"> </w:t>
            </w:r>
          </w:p>
        </w:tc>
      </w:tr>
      <w:tr w:rsidR="00F436C7" w:rsidRPr="00522274" w14:paraId="1CAD52C6" w14:textId="77777777" w:rsidTr="00D66830">
        <w:tc>
          <w:tcPr>
            <w:tcW w:w="2127" w:type="dxa"/>
          </w:tcPr>
          <w:p w14:paraId="7F138081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1D7130B5" wp14:editId="1A6647BA">
                  <wp:extent cx="1213485" cy="954405"/>
                  <wp:effectExtent l="0" t="0" r="5715" b="0"/>
                  <wp:docPr id="82" name="Imagem 82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m 82" descr="Interface gráfica do usuário, Aplicativo&#10;&#10;Descrição gerada automaticamente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2A35D717" w14:textId="77777777" w:rsidR="00F436C7" w:rsidRPr="00282A3A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282A3A">
              <w:rPr>
                <w:b/>
                <w:bCs/>
                <w:sz w:val="20"/>
                <w:szCs w:val="20"/>
                <w:u w:val="single"/>
              </w:rPr>
              <w:t>14_3_Identificação_de_Modelos_FOPTD</w:t>
            </w:r>
          </w:p>
          <w:p w14:paraId="6E895B81" w14:textId="77777777" w:rsidR="00F436C7" w:rsidRPr="00522274" w:rsidRDefault="00BA0BB8" w:rsidP="00D66830">
            <w:pPr>
              <w:rPr>
                <w:rStyle w:val="Hyperlink"/>
                <w:sz w:val="20"/>
                <w:szCs w:val="20"/>
              </w:rPr>
            </w:pPr>
            <w:hyperlink r:id="rId45" w:history="1">
              <w:r w:rsidR="00F436C7" w:rsidRPr="00522274">
                <w:rPr>
                  <w:rStyle w:val="Hyperlink"/>
                  <w:sz w:val="20"/>
                  <w:szCs w:val="20"/>
                </w:rPr>
                <w:t>https://web.microsoftstream.com/video/955934a8-8368-414a-affa-a40b633c9680</w:t>
              </w:r>
            </w:hyperlink>
          </w:p>
          <w:p w14:paraId="564BF656" w14:textId="77777777" w:rsidR="00F436C7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46">
              <w:r w:rsidR="00F436C7" w:rsidRPr="00522274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http://multimidia.ufrgs.br/conteudo/controle_processos/VideosGrad/14_3_Identificação_de_Modelos_FOPTD.mp4</w:t>
              </w:r>
            </w:hyperlink>
          </w:p>
          <w:p w14:paraId="3B362FB0" w14:textId="77777777" w:rsidR="00F436C7" w:rsidRDefault="00F436C7" w:rsidP="00D66830">
            <w:pPr>
              <w:rPr>
                <w:color w:val="0000FF"/>
                <w:sz w:val="20"/>
                <w:szCs w:val="20"/>
                <w:u w:val="single"/>
              </w:rPr>
            </w:pPr>
          </w:p>
          <w:p w14:paraId="28D042BD" w14:textId="77777777" w:rsidR="00F436C7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47" w:history="1">
              <w:r w:rsidR="00F436C7" w:rsidRPr="00361EC9">
                <w:rPr>
                  <w:rStyle w:val="Hyperlink"/>
                  <w:sz w:val="20"/>
                  <w:szCs w:val="20"/>
                </w:rPr>
                <w:t>https://youtu.be/PkXalsRdUck</w:t>
              </w:r>
            </w:hyperlink>
          </w:p>
          <w:p w14:paraId="589D114B" w14:textId="77777777" w:rsidR="00F436C7" w:rsidRPr="00522274" w:rsidRDefault="00F436C7" w:rsidP="00D66830">
            <w:pPr>
              <w:rPr>
                <w:sz w:val="20"/>
                <w:szCs w:val="20"/>
              </w:rPr>
            </w:pPr>
          </w:p>
        </w:tc>
      </w:tr>
      <w:tr w:rsidR="00F436C7" w:rsidRPr="00522274" w14:paraId="63648C9D" w14:textId="77777777" w:rsidTr="00D66830">
        <w:tc>
          <w:tcPr>
            <w:tcW w:w="2127" w:type="dxa"/>
          </w:tcPr>
          <w:p w14:paraId="404D3851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FE1C17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60DA7858" wp14:editId="3847B6A3">
                  <wp:extent cx="1213485" cy="690245"/>
                  <wp:effectExtent l="0" t="0" r="5715" b="0"/>
                  <wp:docPr id="96" name="Imagem 96" descr="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m 96" descr="Texto&#10;&#10;Descrição gerada automaticamente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6D7652B7" w14:textId="77777777" w:rsidR="00F436C7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835E0F">
              <w:rPr>
                <w:b/>
                <w:bCs/>
                <w:sz w:val="20"/>
                <w:szCs w:val="20"/>
                <w:u w:val="single"/>
              </w:rPr>
              <w:t>14 4 Método Vapt Vupt para projetar controladores PIDs</w:t>
            </w:r>
          </w:p>
          <w:p w14:paraId="6F5027C5" w14:textId="77777777" w:rsidR="00F436C7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</w:p>
          <w:p w14:paraId="7112A2FB" w14:textId="77777777" w:rsidR="00F436C7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49" w:history="1">
              <w:r w:rsidR="00F436C7" w:rsidRPr="00C428D2">
                <w:rPr>
                  <w:rStyle w:val="Hyperlink"/>
                  <w:b/>
                  <w:bCs/>
                  <w:sz w:val="20"/>
                  <w:szCs w:val="20"/>
                </w:rPr>
                <w:t>https://youtu.be/KIGZFaMbxqA</w:t>
              </w:r>
            </w:hyperlink>
          </w:p>
          <w:p w14:paraId="73035F1B" w14:textId="77777777" w:rsidR="00F436C7" w:rsidRPr="00522274" w:rsidRDefault="00F436C7" w:rsidP="00D66830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5D4DD1BA" w14:textId="77777777" w:rsidR="00677360" w:rsidRDefault="00677360"/>
    <w:p w14:paraId="3EBF5BE9" w14:textId="77777777" w:rsidR="00CE205E" w:rsidRDefault="00CE205E"/>
    <w:p w14:paraId="0AFAD373" w14:textId="77777777" w:rsidR="00CE205E" w:rsidRDefault="00CE205E"/>
    <w:p w14:paraId="705687BB" w14:textId="77777777" w:rsidR="00CE205E" w:rsidRDefault="00CE205E"/>
    <w:p w14:paraId="6B4E55A9" w14:textId="77777777" w:rsidR="00CE205E" w:rsidRDefault="00CE205E"/>
    <w:tbl>
      <w:tblPr>
        <w:tblStyle w:val="Tabelacomgrade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7081"/>
      </w:tblGrid>
      <w:tr w:rsidR="00962D07" w:rsidRPr="00522274" w14:paraId="2E044A5E" w14:textId="77777777" w:rsidTr="00962D07">
        <w:tc>
          <w:tcPr>
            <w:tcW w:w="2127" w:type="dxa"/>
            <w:shd w:val="clear" w:color="auto" w:fill="DDD9C3" w:themeFill="background2" w:themeFillShade="E6"/>
          </w:tcPr>
          <w:p w14:paraId="7B1BF120" w14:textId="70CD93D0" w:rsidR="00962D07" w:rsidRPr="00FE1C17" w:rsidRDefault="00962D07" w:rsidP="00962D07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sz w:val="20"/>
                <w:szCs w:val="20"/>
                <w:u w:val="single"/>
              </w:rPr>
              <w:lastRenderedPageBreak/>
              <w:t>Vídeos Teóricos</w:t>
            </w:r>
          </w:p>
        </w:tc>
        <w:tc>
          <w:tcPr>
            <w:tcW w:w="7081" w:type="dxa"/>
            <w:shd w:val="clear" w:color="auto" w:fill="DDD9C3" w:themeFill="background2" w:themeFillShade="E6"/>
          </w:tcPr>
          <w:p w14:paraId="79FE5B5F" w14:textId="19AC7A0B" w:rsidR="00962D07" w:rsidRPr="00835E0F" w:rsidRDefault="00962D07" w:rsidP="00962D07">
            <w:pPr>
              <w:rPr>
                <w:b/>
                <w:bCs/>
                <w:sz w:val="20"/>
                <w:szCs w:val="20"/>
                <w:u w:val="single"/>
              </w:rPr>
            </w:pPr>
            <w:r w:rsidRPr="00522274">
              <w:rPr>
                <w:b/>
                <w:bCs/>
                <w:sz w:val="20"/>
                <w:szCs w:val="20"/>
                <w:u w:val="single"/>
              </w:rPr>
              <w:t>LINKS:</w:t>
            </w:r>
          </w:p>
        </w:tc>
      </w:tr>
      <w:tr w:rsidR="001F5DCE" w:rsidRPr="00B30EB2" w14:paraId="17DBAC78" w14:textId="77777777" w:rsidTr="00D66830">
        <w:tc>
          <w:tcPr>
            <w:tcW w:w="2127" w:type="dxa"/>
          </w:tcPr>
          <w:p w14:paraId="7FD29621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B30EB2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038284C4" wp14:editId="412C12E4">
                  <wp:extent cx="1213485" cy="838200"/>
                  <wp:effectExtent l="0" t="0" r="5715" b="0"/>
                  <wp:docPr id="87" name="Imagem 87" descr="Diagrama, Tex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m 87" descr="Diagrama, Texto&#10;&#10;Descrição gerada automaticamente com confiança média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4CD665B3" w14:textId="77777777" w:rsidR="001F5DCE" w:rsidRPr="00B30EB2" w:rsidRDefault="001F5DCE" w:rsidP="00D66830">
            <w:pPr>
              <w:rPr>
                <w:sz w:val="20"/>
                <w:szCs w:val="20"/>
                <w:u w:val="single"/>
              </w:rPr>
            </w:pPr>
            <w:r w:rsidRPr="00B30EB2">
              <w:rPr>
                <w:sz w:val="20"/>
                <w:szCs w:val="20"/>
                <w:u w:val="single"/>
              </w:rPr>
              <w:t>15_1_PI_Tanques_pulmão</w:t>
            </w:r>
          </w:p>
          <w:p w14:paraId="58086BA7" w14:textId="77777777" w:rsidR="001F5DCE" w:rsidRPr="00B30EB2" w:rsidRDefault="00BA0BB8" w:rsidP="00D66830">
            <w:pPr>
              <w:rPr>
                <w:rStyle w:val="Hyperlink"/>
                <w:sz w:val="20"/>
                <w:szCs w:val="20"/>
              </w:rPr>
            </w:pPr>
            <w:hyperlink r:id="rId51" w:history="1">
              <w:r w:rsidR="001F5DCE" w:rsidRPr="00B30EB2">
                <w:rPr>
                  <w:rStyle w:val="Hyperlink"/>
                  <w:sz w:val="20"/>
                  <w:szCs w:val="20"/>
                </w:rPr>
                <w:t>https://web.microsoftstream.com/video/fd52f930-4617-40b6-a89f-589050738bce</w:t>
              </w:r>
            </w:hyperlink>
          </w:p>
          <w:p w14:paraId="42F14210" w14:textId="77777777" w:rsidR="001F5DCE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52">
              <w:r w:rsidR="001F5DCE" w:rsidRPr="00B30EB2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http://multimidia.ufrgs.br/conteudo/controle_processos/VideosGrad/15_1_PI_Tanques_pulmão.mp4</w:t>
              </w:r>
            </w:hyperlink>
          </w:p>
          <w:p w14:paraId="1CC438EE" w14:textId="77777777" w:rsidR="000163E4" w:rsidRDefault="000163E4" w:rsidP="00D66830"/>
          <w:p w14:paraId="3428AF59" w14:textId="6750A675" w:rsidR="001F5DCE" w:rsidRPr="00B30EB2" w:rsidRDefault="00BA0BB8" w:rsidP="000163E4">
            <w:pPr>
              <w:rPr>
                <w:sz w:val="20"/>
                <w:szCs w:val="20"/>
                <w:u w:val="single"/>
              </w:rPr>
            </w:pPr>
            <w:hyperlink r:id="rId53" w:history="1">
              <w:r w:rsidR="001F5DCE" w:rsidRPr="0055716A">
                <w:rPr>
                  <w:rStyle w:val="Hyperlink"/>
                  <w:sz w:val="20"/>
                  <w:szCs w:val="20"/>
                </w:rPr>
                <w:t>https://youtu.be/NLklsM2CdOo</w:t>
              </w:r>
            </w:hyperlink>
          </w:p>
        </w:tc>
      </w:tr>
      <w:tr w:rsidR="001F5DCE" w:rsidRPr="00B30EB2" w14:paraId="4B9890E4" w14:textId="77777777" w:rsidTr="00D66830">
        <w:tc>
          <w:tcPr>
            <w:tcW w:w="2127" w:type="dxa"/>
          </w:tcPr>
          <w:p w14:paraId="617447D7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B30EB2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52DD9DCD" wp14:editId="1AFBADAC">
                  <wp:extent cx="1213485" cy="981075"/>
                  <wp:effectExtent l="0" t="0" r="5715" b="9525"/>
                  <wp:docPr id="90" name="Imagem 90" descr="Interface gráfica do usuário, Texto, Aplicativo, Word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m 90" descr="Interface gráfica do usuário, Texto, Aplicativo, Word&#10;&#10;Descrição gerada automaticamente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44F4F18D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B30EB2">
              <w:rPr>
                <w:b/>
                <w:bCs/>
                <w:sz w:val="20"/>
                <w:szCs w:val="20"/>
                <w:u w:val="single"/>
              </w:rPr>
              <w:t>15_2_PIDs_Forma_Série_e</w:t>
            </w:r>
            <w:proofErr w:type="gramStart"/>
            <w:r w:rsidRPr="00B30EB2">
              <w:rPr>
                <w:b/>
                <w:bCs/>
                <w:sz w:val="20"/>
                <w:szCs w:val="20"/>
                <w:u w:val="single"/>
              </w:rPr>
              <w:t>_Paralela</w:t>
            </w:r>
            <w:proofErr w:type="gramEnd"/>
          </w:p>
          <w:p w14:paraId="03E37E06" w14:textId="77777777" w:rsidR="001F5DCE" w:rsidRPr="00B30EB2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55" w:history="1">
              <w:r w:rsidR="001F5DCE" w:rsidRPr="00B30EB2">
                <w:rPr>
                  <w:rStyle w:val="Hyperlink"/>
                  <w:b/>
                  <w:bCs/>
                  <w:sz w:val="20"/>
                  <w:szCs w:val="20"/>
                </w:rPr>
                <w:t>https://web.microsoftstream.com/video/3c7e60fb-3519-480c-88cb-7018a9b35eab</w:t>
              </w:r>
            </w:hyperlink>
            <w:r w:rsidR="001F5DCE" w:rsidRPr="00B30EB2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7A02C416" w14:textId="77777777" w:rsidR="001F5DCE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56">
              <w:r w:rsidR="001F5DCE" w:rsidRPr="00B30EB2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http://multimidia.ufrgs.br/conteudo/controle_processos/VideosGrad/15_2_PIDs_Forma_Série_e_Paralela.mp4</w:t>
              </w:r>
            </w:hyperlink>
          </w:p>
          <w:p w14:paraId="3F1AF488" w14:textId="77777777" w:rsidR="00FC1682" w:rsidRDefault="00FC1682" w:rsidP="00D66830"/>
          <w:p w14:paraId="344B6619" w14:textId="11AC6251" w:rsidR="001F5DCE" w:rsidRPr="00B30EB2" w:rsidRDefault="00BA0BB8" w:rsidP="00FC1682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57" w:history="1">
              <w:r w:rsidR="001F5DCE" w:rsidRPr="00361EC9">
                <w:rPr>
                  <w:rStyle w:val="Hyperlink"/>
                  <w:sz w:val="20"/>
                  <w:szCs w:val="20"/>
                </w:rPr>
                <w:t>https://youtu.be/Y-WV85rkXtg</w:t>
              </w:r>
            </w:hyperlink>
            <w:r w:rsidR="001F5DCE">
              <w:rPr>
                <w:sz w:val="20"/>
                <w:szCs w:val="20"/>
              </w:rPr>
              <w:t xml:space="preserve"> </w:t>
            </w:r>
          </w:p>
        </w:tc>
      </w:tr>
      <w:tr w:rsidR="001F5DCE" w:rsidRPr="00B30EB2" w14:paraId="6A8B467C" w14:textId="77777777" w:rsidTr="00D66830">
        <w:tc>
          <w:tcPr>
            <w:tcW w:w="2127" w:type="dxa"/>
          </w:tcPr>
          <w:p w14:paraId="36FB636E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B30EB2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44425E0D" wp14:editId="411EE5E6">
                  <wp:extent cx="1213485" cy="1021715"/>
                  <wp:effectExtent l="0" t="0" r="5715" b="6985"/>
                  <wp:docPr id="89" name="Imagem 89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m 89" descr="Interface gráfica do usuário, Aplicativo&#10;&#10;Descrição gerada automaticamente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2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65223C50" w14:textId="535EBE1D" w:rsidR="001F5DCE" w:rsidRPr="00B30EB2" w:rsidRDefault="001F5DCE" w:rsidP="00D66830">
            <w:pPr>
              <w:rPr>
                <w:sz w:val="20"/>
                <w:szCs w:val="20"/>
              </w:rPr>
            </w:pPr>
            <w:r w:rsidRPr="00B30EB2">
              <w:rPr>
                <w:sz w:val="20"/>
                <w:szCs w:val="20"/>
              </w:rPr>
              <w:t>15_3_PIDs_Filtro_na</w:t>
            </w:r>
            <w:r w:rsidR="00FC1682" w:rsidRPr="00B30EB2">
              <w:rPr>
                <w:sz w:val="20"/>
                <w:szCs w:val="20"/>
              </w:rPr>
              <w:t>_derivativa</w:t>
            </w:r>
            <w:r w:rsidRPr="00B30EB2">
              <w:rPr>
                <w:sz w:val="20"/>
                <w:szCs w:val="20"/>
              </w:rPr>
              <w:t>_Acao</w:t>
            </w:r>
            <w:proofErr w:type="gramStart"/>
            <w:r w:rsidRPr="00B30EB2">
              <w:rPr>
                <w:sz w:val="20"/>
                <w:szCs w:val="20"/>
              </w:rPr>
              <w:t>_Direta</w:t>
            </w:r>
            <w:proofErr w:type="gramEnd"/>
            <w:r w:rsidRPr="00B30EB2">
              <w:rPr>
                <w:sz w:val="20"/>
                <w:szCs w:val="20"/>
              </w:rPr>
              <w:t>_Reversa</w:t>
            </w:r>
          </w:p>
          <w:p w14:paraId="6D70C298" w14:textId="77777777" w:rsidR="001F5DCE" w:rsidRPr="00B30EB2" w:rsidRDefault="00BA0BB8" w:rsidP="00D66830">
            <w:pPr>
              <w:rPr>
                <w:sz w:val="20"/>
                <w:szCs w:val="20"/>
              </w:rPr>
            </w:pPr>
            <w:hyperlink r:id="rId59" w:history="1">
              <w:r w:rsidR="001F5DCE" w:rsidRPr="00B30EB2">
                <w:rPr>
                  <w:rStyle w:val="Hyperlink"/>
                  <w:sz w:val="20"/>
                  <w:szCs w:val="20"/>
                </w:rPr>
                <w:t>https://web.microsoftstream.com/video/a3916e0f-4f37-4d14-beb2-f2b414bc8e1e</w:t>
              </w:r>
            </w:hyperlink>
            <w:r w:rsidR="001F5DCE" w:rsidRPr="00B30EB2">
              <w:rPr>
                <w:sz w:val="20"/>
                <w:szCs w:val="20"/>
              </w:rPr>
              <w:t xml:space="preserve"> </w:t>
            </w:r>
          </w:p>
          <w:p w14:paraId="19E632E3" w14:textId="77777777" w:rsidR="001F5DCE" w:rsidRPr="00B30EB2" w:rsidRDefault="001F5DCE" w:rsidP="00D66830">
            <w:pPr>
              <w:rPr>
                <w:sz w:val="20"/>
                <w:szCs w:val="20"/>
              </w:rPr>
            </w:pPr>
          </w:p>
          <w:p w14:paraId="2F3AF712" w14:textId="77777777" w:rsidR="001F5DCE" w:rsidRPr="00B30EB2" w:rsidRDefault="00BA0BB8" w:rsidP="00D66830">
            <w:pPr>
              <w:rPr>
                <w:sz w:val="20"/>
                <w:szCs w:val="20"/>
              </w:rPr>
            </w:pPr>
            <w:hyperlink r:id="rId60">
              <w:r w:rsidR="001F5DCE" w:rsidRPr="00B30EB2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http://multimidia.ufrgs.br/conteudo/controle_processos/VideosGrad/15_3_PIDs_Filtro_na_Derivativa_Acao_Direta_Reversa.mp4</w:t>
              </w:r>
            </w:hyperlink>
          </w:p>
          <w:p w14:paraId="042547C2" w14:textId="77777777" w:rsidR="001F5DCE" w:rsidRDefault="001F5DCE" w:rsidP="00D66830">
            <w:pPr>
              <w:rPr>
                <w:sz w:val="20"/>
                <w:szCs w:val="20"/>
              </w:rPr>
            </w:pPr>
          </w:p>
          <w:p w14:paraId="253E8544" w14:textId="77777777" w:rsidR="001F5DCE" w:rsidRPr="00B30EB2" w:rsidRDefault="001F5DCE" w:rsidP="00D66830">
            <w:pPr>
              <w:rPr>
                <w:sz w:val="20"/>
                <w:szCs w:val="20"/>
              </w:rPr>
            </w:pPr>
            <w:r w:rsidRPr="00D10CF0">
              <w:rPr>
                <w:sz w:val="20"/>
                <w:szCs w:val="20"/>
              </w:rPr>
              <w:t>https://youtu.be/Cdg7nb7czTU</w:t>
            </w:r>
          </w:p>
        </w:tc>
      </w:tr>
      <w:tr w:rsidR="001F5DCE" w:rsidRPr="00B30EB2" w14:paraId="207A1DF5" w14:textId="77777777" w:rsidTr="00D66830">
        <w:tc>
          <w:tcPr>
            <w:tcW w:w="2127" w:type="dxa"/>
          </w:tcPr>
          <w:p w14:paraId="7C1BF981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B30EB2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596685D7" wp14:editId="4D29686A">
                  <wp:extent cx="1213485" cy="1026795"/>
                  <wp:effectExtent l="0" t="0" r="5715" b="1905"/>
                  <wp:docPr id="88" name="Imagem 88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m 88" descr="Interface gráfica do usuário, Texto, Aplicativo&#10;&#10;Descrição gerada automaticamente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583FD0BC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B30EB2">
              <w:rPr>
                <w:b/>
                <w:bCs/>
                <w:sz w:val="20"/>
                <w:szCs w:val="20"/>
                <w:u w:val="single"/>
              </w:rPr>
              <w:t>15_4_PIDs_com_dois_graus_de_liberdade</w:t>
            </w:r>
          </w:p>
          <w:p w14:paraId="23379457" w14:textId="77777777" w:rsidR="001F5DCE" w:rsidRPr="00B30EB2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62" w:history="1">
              <w:r w:rsidR="001F5DCE" w:rsidRPr="00B30EB2">
                <w:rPr>
                  <w:rStyle w:val="Hyperlink"/>
                  <w:b/>
                  <w:bCs/>
                  <w:sz w:val="20"/>
                  <w:szCs w:val="20"/>
                </w:rPr>
                <w:t>https://web.microsoftstream.com/video/a3b3eb63-bc03-41fb-9f08-1282a15e8413</w:t>
              </w:r>
            </w:hyperlink>
            <w:r w:rsidR="001F5DCE" w:rsidRPr="00B30EB2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62D457FA" w14:textId="77777777" w:rsidR="001F5DCE" w:rsidRDefault="00BA0BB8" w:rsidP="00D66830">
            <w:pPr>
              <w:rPr>
                <w:color w:val="0000FF"/>
                <w:sz w:val="20"/>
                <w:szCs w:val="20"/>
                <w:u w:val="single"/>
              </w:rPr>
            </w:pPr>
            <w:hyperlink r:id="rId63">
              <w:r w:rsidR="001F5DCE" w:rsidRPr="00B30EB2">
                <w:rPr>
                  <w:color w:val="0000FF"/>
                  <w:sz w:val="20"/>
                  <w:szCs w:val="20"/>
                  <w:u w:val="single"/>
                </w:rPr>
                <w:t>http://multimidia.ufrgs.br/conteudo/controle_processos/VideosGrad/15_4_PIDs_com_dois_graus_de_liberdade.mp4</w:t>
              </w:r>
            </w:hyperlink>
          </w:p>
          <w:p w14:paraId="073FFD6C" w14:textId="77777777" w:rsidR="001F5DCE" w:rsidRDefault="001F5DCE" w:rsidP="00D66830">
            <w:pPr>
              <w:rPr>
                <w:color w:val="0000FF"/>
                <w:sz w:val="20"/>
                <w:szCs w:val="20"/>
                <w:u w:val="single"/>
              </w:rPr>
            </w:pPr>
          </w:p>
          <w:p w14:paraId="6F4761A6" w14:textId="75051EBC" w:rsidR="001F5DCE" w:rsidRPr="00B30EB2" w:rsidRDefault="00BA0BB8" w:rsidP="00320F75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64" w:history="1">
              <w:r w:rsidR="001F5DCE" w:rsidRPr="0055716A">
                <w:rPr>
                  <w:rStyle w:val="Hyperlink"/>
                  <w:sz w:val="20"/>
                  <w:szCs w:val="20"/>
                </w:rPr>
                <w:t>https://youtu.be/U06YDQzV3fI</w:t>
              </w:r>
            </w:hyperlink>
            <w:r w:rsidR="001F5DCE">
              <w:rPr>
                <w:sz w:val="20"/>
                <w:szCs w:val="20"/>
              </w:rPr>
              <w:t xml:space="preserve"> </w:t>
            </w:r>
          </w:p>
        </w:tc>
      </w:tr>
      <w:tr w:rsidR="001F5DCE" w:rsidRPr="00B30EB2" w14:paraId="27264DC7" w14:textId="77777777" w:rsidTr="00D66830">
        <w:tc>
          <w:tcPr>
            <w:tcW w:w="2127" w:type="dxa"/>
          </w:tcPr>
          <w:p w14:paraId="07DC1533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 w:rsidRPr="00A930DE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48978625" wp14:editId="780218E6">
                  <wp:extent cx="1213485" cy="652145"/>
                  <wp:effectExtent l="0" t="0" r="5715" b="0"/>
                  <wp:docPr id="95" name="Imagem 95" descr="Interface gráfica do usuário, Diagram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m 95" descr="Interface gráfica do usuário, Diagrama&#10;&#10;Descrição gerada automaticamente com confiança média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</w:tcPr>
          <w:p w14:paraId="21260D29" w14:textId="77777777" w:rsidR="001F5DCE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15_5_Anti-Windup</w:t>
            </w:r>
          </w:p>
          <w:p w14:paraId="4BD3AA3F" w14:textId="77777777" w:rsidR="001F5DCE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</w:p>
          <w:p w14:paraId="12371040" w14:textId="77777777" w:rsidR="001F5DCE" w:rsidRDefault="00BA0BB8" w:rsidP="00D66830">
            <w:pPr>
              <w:rPr>
                <w:b/>
                <w:bCs/>
                <w:sz w:val="20"/>
                <w:szCs w:val="20"/>
                <w:u w:val="single"/>
              </w:rPr>
            </w:pPr>
            <w:hyperlink r:id="rId66" w:history="1">
              <w:r w:rsidR="001F5DCE" w:rsidRPr="005246A6">
                <w:rPr>
                  <w:rStyle w:val="Hyperlink"/>
                  <w:b/>
                  <w:bCs/>
                  <w:sz w:val="20"/>
                  <w:szCs w:val="20"/>
                </w:rPr>
                <w:t>https://youtu.be/dus_gC8_la8</w:t>
              </w:r>
            </w:hyperlink>
          </w:p>
          <w:p w14:paraId="65772729" w14:textId="77777777" w:rsidR="001F5DCE" w:rsidRPr="00B30EB2" w:rsidRDefault="001F5DCE" w:rsidP="00D66830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952ABBB" w14:textId="174E29FE" w:rsidR="006C12FB" w:rsidRDefault="006C12FB" w:rsidP="006C12FB"/>
    <w:p w14:paraId="2CADA30E" w14:textId="13D1A5B5" w:rsidR="006C12FB" w:rsidRDefault="0002764F" w:rsidP="00962D07">
      <w:pPr>
        <w:pStyle w:val="Ttulo2"/>
      </w:pPr>
      <w:bookmarkStart w:id="7" w:name="_Toc225169354"/>
      <w:r>
        <w:t xml:space="preserve">Ajustar as malhas </w:t>
      </w:r>
      <w:r w:rsidR="00CE4281">
        <w:t>de controle para planta de tanque de aquecimento com tubulação</w:t>
      </w:r>
      <w:bookmarkEnd w:id="7"/>
    </w:p>
    <w:p w14:paraId="0C4492D8" w14:textId="40ACE2E8" w:rsidR="00634FE4" w:rsidRDefault="00833F70" w:rsidP="00FB3BE9">
      <w:pPr>
        <w:pStyle w:val="Ttulo3"/>
      </w:pPr>
      <w:bookmarkStart w:id="8" w:name="_Toc225169355"/>
      <w:r>
        <w:t xml:space="preserve">Baseado nos métodos apresentados na seção anterior projete controladores PIDs para </w:t>
      </w:r>
      <w:r w:rsidR="00E77C3A">
        <w:t>malha feedback considerando a temperatura T1 como variável controlada</w:t>
      </w:r>
      <w:bookmarkEnd w:id="8"/>
    </w:p>
    <w:p w14:paraId="65D89CE3" w14:textId="3E290A9E" w:rsidR="00FB3BE9" w:rsidRDefault="00FB3BE9" w:rsidP="00FB3BE9">
      <w:pPr>
        <w:pStyle w:val="Ttulo3"/>
      </w:pPr>
      <w:bookmarkStart w:id="9" w:name="_Toc225169356"/>
      <w:r>
        <w:t>Baseado nos métodos apresentados na seção anterior projete controladores PIDs para malha feedback considerando a temperatura Tf como variável controlada</w:t>
      </w:r>
      <w:bookmarkEnd w:id="9"/>
    </w:p>
    <w:p w14:paraId="0BDAF4F7" w14:textId="15B3EE61" w:rsidR="002C05B7" w:rsidRDefault="00DF4F44" w:rsidP="00FB3BE9">
      <w:pPr>
        <w:pStyle w:val="Ttulo3"/>
      </w:pPr>
      <w:bookmarkStart w:id="10" w:name="_Toc225169357"/>
      <w:r>
        <w:t>Projeto controladores para as malhas cascatas envolvendo as temperaturas T1 e Tf</w:t>
      </w:r>
      <w:bookmarkEnd w:id="10"/>
    </w:p>
    <w:p w14:paraId="769AC74A" w14:textId="2141CCB7" w:rsidR="007C0B73" w:rsidRPr="007F11BA" w:rsidRDefault="007D20F6" w:rsidP="007C0B73">
      <w:pPr>
        <w:pStyle w:val="Commarcadores"/>
        <w:numPr>
          <w:ilvl w:val="0"/>
          <w:numId w:val="0"/>
        </w:numPr>
        <w:rPr>
          <w:noProof/>
          <w:sz w:val="18"/>
          <w:szCs w:val="18"/>
        </w:rPr>
      </w:pPr>
      <w:r w:rsidRPr="007F11BA">
        <w:rPr>
          <w:noProof/>
          <w:sz w:val="18"/>
          <w:szCs w:val="18"/>
        </w:rPr>
        <w:t xml:space="preserve">Veja os métodos </w:t>
      </w:r>
      <w:r w:rsidR="00616020" w:rsidRPr="007F11BA">
        <w:rPr>
          <w:noProof/>
          <w:sz w:val="18"/>
          <w:szCs w:val="18"/>
        </w:rPr>
        <w:t xml:space="preserve">de ajuste para malhas </w:t>
      </w:r>
      <w:r w:rsidR="00A3569E" w:rsidRPr="007F11BA">
        <w:rPr>
          <w:noProof/>
          <w:sz w:val="18"/>
          <w:szCs w:val="18"/>
        </w:rPr>
        <w:t xml:space="preserve">em </w:t>
      </w:r>
      <w:r w:rsidR="00616020" w:rsidRPr="007F11BA">
        <w:rPr>
          <w:noProof/>
          <w:sz w:val="18"/>
          <w:szCs w:val="18"/>
        </w:rPr>
        <w:t>cascata disponíveis no seguinte arquivo:</w:t>
      </w:r>
    </w:p>
    <w:p w14:paraId="715EB387" w14:textId="77777777" w:rsidR="000D0468" w:rsidRPr="007F11BA" w:rsidRDefault="00BA0BB8" w:rsidP="000D0468">
      <w:pPr>
        <w:pStyle w:val="Commarcadores"/>
        <w:rPr>
          <w:sz w:val="18"/>
          <w:szCs w:val="18"/>
          <w:lang w:val="en-US"/>
        </w:rPr>
      </w:pPr>
      <w:hyperlink r:id="rId67" w:history="1">
        <w:r w:rsidR="001176DD" w:rsidRPr="007F11BA">
          <w:rPr>
            <w:sz w:val="18"/>
            <w:szCs w:val="18"/>
            <w:lang w:val="en-US"/>
          </w:rPr>
          <w:t>TUNING EQUATIONS FOR CASCADED CONTROL SYSTEMS BASED ON THE FIRST ORDER PLUS DEAD TIME APPROACH</w:t>
        </w:r>
      </w:hyperlink>
      <w:r w:rsidR="00EA13AC" w:rsidRPr="007F11BA">
        <w:rPr>
          <w:sz w:val="18"/>
          <w:szCs w:val="18"/>
          <w:lang w:val="en-US"/>
        </w:rPr>
        <w:t xml:space="preserve"> </w:t>
      </w:r>
      <w:r w:rsidR="00633DDF" w:rsidRPr="007F11BA">
        <w:rPr>
          <w:sz w:val="18"/>
          <w:szCs w:val="18"/>
          <w:lang w:val="en-US"/>
        </w:rPr>
        <w:t>(</w:t>
      </w:r>
      <w:hyperlink r:id="rId68" w:history="1">
        <w:r w:rsidR="00357E46" w:rsidRPr="007F11BA">
          <w:rPr>
            <w:rStyle w:val="Hyperlink"/>
            <w:sz w:val="18"/>
            <w:szCs w:val="18"/>
            <w:lang w:val="en-US"/>
          </w:rPr>
          <w:t>https://abcm.org.br/anais/cobem/2003/html/pdf/COB03-1286.pdf</w:t>
        </w:r>
      </w:hyperlink>
      <w:r w:rsidR="00357E46" w:rsidRPr="007F11BA">
        <w:rPr>
          <w:sz w:val="18"/>
          <w:szCs w:val="18"/>
          <w:lang w:val="en-US"/>
        </w:rPr>
        <w:t>)</w:t>
      </w:r>
      <w:r w:rsidR="00312B62" w:rsidRPr="007F11BA">
        <w:rPr>
          <w:sz w:val="18"/>
          <w:szCs w:val="18"/>
          <w:lang w:val="en-US"/>
        </w:rPr>
        <w:t xml:space="preserve">. </w:t>
      </w:r>
    </w:p>
    <w:p w14:paraId="79D0AB02" w14:textId="0561827B" w:rsidR="000D0468" w:rsidRPr="007F11BA" w:rsidRDefault="00BA0BB8" w:rsidP="000D0468">
      <w:pPr>
        <w:pStyle w:val="Commarcadores"/>
        <w:rPr>
          <w:sz w:val="18"/>
          <w:szCs w:val="18"/>
          <w:lang w:val="en-US"/>
        </w:rPr>
      </w:pPr>
      <w:hyperlink r:id="rId69" w:history="1">
        <w:r w:rsidR="000D0468" w:rsidRPr="007F11BA">
          <w:rPr>
            <w:rStyle w:val="Hyperlink"/>
            <w:sz w:val="18"/>
            <w:szCs w:val="18"/>
            <w:lang w:val="en-US"/>
          </w:rPr>
          <w:t>(99+) Two-Degree-of-Freedom PI/PID tuning approach for smooth control on cascade control systems | Orlando Arrieta - Academia.edu</w:t>
        </w:r>
      </w:hyperlink>
    </w:p>
    <w:p w14:paraId="67AE8759" w14:textId="414036DF" w:rsidR="00357E46" w:rsidRPr="007F11BA" w:rsidRDefault="00357E46" w:rsidP="000D0468">
      <w:pPr>
        <w:pStyle w:val="Commarcadores"/>
        <w:numPr>
          <w:ilvl w:val="0"/>
          <w:numId w:val="0"/>
        </w:numPr>
        <w:ind w:left="360"/>
        <w:rPr>
          <w:sz w:val="18"/>
          <w:szCs w:val="18"/>
        </w:rPr>
      </w:pPr>
      <w:r w:rsidRPr="007F11BA">
        <w:rPr>
          <w:sz w:val="18"/>
          <w:szCs w:val="18"/>
        </w:rPr>
        <w:t>Baseado nestes métodos,</w:t>
      </w:r>
      <w:r w:rsidR="008B0598" w:rsidRPr="007F11BA">
        <w:rPr>
          <w:sz w:val="18"/>
          <w:szCs w:val="18"/>
        </w:rPr>
        <w:t xml:space="preserve"> escolha um e </w:t>
      </w:r>
      <w:r w:rsidRPr="007F11BA">
        <w:rPr>
          <w:sz w:val="18"/>
          <w:szCs w:val="18"/>
        </w:rPr>
        <w:t xml:space="preserve">projete o controlador </w:t>
      </w:r>
      <w:r w:rsidR="00276BB8" w:rsidRPr="007F11BA">
        <w:rPr>
          <w:sz w:val="18"/>
          <w:szCs w:val="18"/>
        </w:rPr>
        <w:t>das malhas cascatas da planta Tanque_de_Aquecimento_com_Tubulação</w:t>
      </w:r>
      <w:proofErr w:type="gramStart"/>
      <w:r w:rsidR="00276BB8" w:rsidRPr="007F11BA">
        <w:rPr>
          <w:sz w:val="18"/>
          <w:szCs w:val="18"/>
        </w:rPr>
        <w:t>_Longa</w:t>
      </w:r>
      <w:proofErr w:type="gramEnd"/>
    </w:p>
    <w:p w14:paraId="71F539A8" w14:textId="63D103E3" w:rsidR="00F35339" w:rsidRDefault="00F35339" w:rsidP="006F11D3">
      <w:pPr>
        <w:pStyle w:val="Ttulo2"/>
      </w:pPr>
      <w:r>
        <w:t>Gere</w:t>
      </w:r>
      <w:r w:rsidR="00BE6872">
        <w:t xml:space="preserve"> o modelo em MODELICA para o seguinte modelo</w:t>
      </w:r>
      <w:r w:rsidR="006F11D3">
        <w:t xml:space="preserve"> “</w:t>
      </w:r>
      <w:r w:rsidR="006F11D3" w:rsidRPr="004F5E6C">
        <w:rPr>
          <w:bCs/>
        </w:rPr>
        <w:t>00_Introducao.ipynb</w:t>
      </w:r>
      <w:r w:rsidR="006F11D3">
        <w:t>”</w:t>
      </w:r>
    </w:p>
    <w:p w14:paraId="6227A481" w14:textId="77777777" w:rsidR="007F11BA" w:rsidRPr="007F11BA" w:rsidRDefault="007F11BA" w:rsidP="007F11BA">
      <w:pPr>
        <w:pStyle w:val="Corpodetexto"/>
      </w:pPr>
    </w:p>
    <w:p w14:paraId="7066ADCD" w14:textId="25D10164" w:rsidR="006C12FB" w:rsidRDefault="003B3426" w:rsidP="006718B6">
      <w:pPr>
        <w:pStyle w:val="Ttulo1"/>
      </w:pPr>
      <w:bookmarkStart w:id="11" w:name="_Toc225169358"/>
      <w:r>
        <w:lastRenderedPageBreak/>
        <w:t>Modelo do Chuveiro Turbinado</w:t>
      </w:r>
      <w:bookmarkEnd w:id="11"/>
    </w:p>
    <w:p w14:paraId="76AC09A6" w14:textId="2EE24DD1" w:rsidR="006C12FB" w:rsidRDefault="003B3426" w:rsidP="004F5E6C">
      <w:pPr>
        <w:jc w:val="both"/>
      </w:pPr>
      <w:r>
        <w:t>Nesta questão</w:t>
      </w:r>
      <w:r w:rsidR="00FF37BE">
        <w:t>,</w:t>
      </w:r>
      <w:r>
        <w:t xml:space="preserve"> vamos implementar em </w:t>
      </w:r>
      <w:r w:rsidR="00FF37BE">
        <w:t>Modelica</w:t>
      </w:r>
      <w:r w:rsidR="00942BA6">
        <w:t xml:space="preserve"> o modelo já disponível em </w:t>
      </w:r>
      <w:r w:rsidR="00FF37BE">
        <w:t xml:space="preserve">Python, apresentado a seguir, </w:t>
      </w:r>
      <w:r w:rsidR="00045855">
        <w:t>para maiores detalhes</w:t>
      </w:r>
      <w:r w:rsidR="00EF5915">
        <w:t>,</w:t>
      </w:r>
      <w:r w:rsidR="00045855">
        <w:t xml:space="preserve"> veja o arquivo </w:t>
      </w:r>
      <w:r w:rsidR="0046041B">
        <w:t>“</w:t>
      </w:r>
      <w:r w:rsidR="0046041B" w:rsidRPr="0046041B">
        <w:rPr>
          <w:b/>
          <w:bCs/>
          <w:i/>
          <w:iCs/>
        </w:rPr>
        <w:t>ChuveiroTurbinado_Final.ipynb</w:t>
      </w:r>
      <w:r w:rsidR="0046041B">
        <w:t xml:space="preserve">” </w:t>
      </w:r>
      <w:r w:rsidR="0082392E">
        <w:t>–</w:t>
      </w:r>
      <w:r w:rsidR="0046041B">
        <w:t xml:space="preserve"> </w:t>
      </w:r>
      <w:r w:rsidR="0082392E">
        <w:t xml:space="preserve">note que nesta implementação não tem a corrente de reciclo do tanque, ou seja,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 w:rsidR="00B11E32">
        <w:t xml:space="preserve">. Além disso a tubulação está modelada nos mesmos moldes </w:t>
      </w:r>
      <w:r w:rsidR="00C35794">
        <w:t xml:space="preserve">do modelo implementado relativo ao item a questão anterior, ou seja, </w:t>
      </w:r>
      <w:r w:rsidR="00FA695F">
        <w:t>“</w:t>
      </w:r>
      <w:r w:rsidR="00B15996" w:rsidRPr="004F5E6C">
        <w:rPr>
          <w:b/>
          <w:bCs/>
        </w:rPr>
        <w:t>00_Introducao.ipynb</w:t>
      </w:r>
      <w:r w:rsidR="00B15996">
        <w:t>”</w:t>
      </w:r>
    </w:p>
    <w:p w14:paraId="0E4C57D7" w14:textId="4FCC77C5" w:rsidR="00392166" w:rsidRDefault="00392166" w:rsidP="00392166">
      <w:pPr>
        <w:pStyle w:val="Corpodetexto"/>
      </w:pPr>
      <w:r>
        <w:t xml:space="preserve">O sistema que será empregado neste estudo é um tanque de aquecimento que mistura uma corrente fria e </w:t>
      </w:r>
      <w:proofErr w:type="gramStart"/>
      <w:r>
        <w:t>uma quente</w:t>
      </w:r>
      <w:proofErr w:type="gramEnd"/>
      <w:r>
        <w:t xml:space="preserve"> como ilustrado na Figura 1. As correntes de alimentação são oriundas da mesma caixa d’água. A corrente quente é resultante de um aquecedor </w:t>
      </w:r>
      <w:r w:rsidR="004F5E6C">
        <w:t>do tipo boiler,</w:t>
      </w:r>
      <w:r>
        <w:t xml:space="preserve"> controlado por um termostato, ou seja, um controlador liga-desliga. </w:t>
      </w:r>
      <w:r w:rsidRPr="000034C7">
        <w:t xml:space="preserve">Além da corrente </w:t>
      </w:r>
      <w:r>
        <w:t>aquecida,</w:t>
      </w:r>
      <w:r w:rsidRPr="000034C7">
        <w:t xml:space="preserve"> </w:t>
      </w:r>
      <w:r>
        <w:t xml:space="preserve">uma resistência elétrica localizada no interior do tanque fornece energia </w:t>
      </w:r>
      <w:r w:rsidR="004F5E6C">
        <w:t>à</w:t>
      </w:r>
      <w:r>
        <w:t xml:space="preserve"> mistura. </w:t>
      </w:r>
      <w:r w:rsidR="004F5E6C">
        <w:t>Ambas</w:t>
      </w:r>
      <w:r>
        <w:t xml:space="preserve"> as fontes de energia (resistência e boiler de aquecimento). Uma corrente adicional</w:t>
      </w:r>
      <w:r w:rsidR="004F5E6C">
        <w:t>, cuja temperatura e a vazão (i.e., Fd, Td) não podem ser controladas,</w:t>
      </w:r>
      <w:r>
        <w:t xml:space="preserve"> também é inserida no tanque.</w:t>
      </w:r>
    </w:p>
    <w:p w14:paraId="2564E996" w14:textId="77777777" w:rsidR="00392166" w:rsidRDefault="00392166" w:rsidP="00392166">
      <w:pPr>
        <w:pStyle w:val="Corpodetexto"/>
        <w:ind w:firstLine="0"/>
      </w:pPr>
      <w:r>
        <w:object w:dxaOrig="9120" w:dyaOrig="4170" w14:anchorId="5D7C4D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5pt;height:201pt" o:ole="">
            <v:imagedata r:id="rId70" o:title=""/>
          </v:shape>
          <o:OLEObject Type="Embed" ProgID="Visio.Drawing.15" ShapeID="_x0000_i1025" DrawAspect="Content" ObjectID="_1838270263" r:id="rId71"/>
        </w:object>
      </w:r>
    </w:p>
    <w:p w14:paraId="2B61E63A" w14:textId="77777777" w:rsidR="00392166" w:rsidRPr="00E81E77" w:rsidRDefault="00392166" w:rsidP="00392166">
      <w:pPr>
        <w:pStyle w:val="Figurapic"/>
        <w:rPr>
          <w:b w:val="0"/>
          <w:sz w:val="20"/>
          <w:szCs w:val="20"/>
        </w:rPr>
      </w:pPr>
      <w:r w:rsidRPr="00E81E77">
        <w:rPr>
          <w:rFonts w:cstheme="minorHAnsi"/>
          <w:sz w:val="20"/>
          <w:szCs w:val="20"/>
        </w:rPr>
        <w:t xml:space="preserve">Figura 1: </w:t>
      </w:r>
      <w:r w:rsidRPr="00E81E77">
        <w:rPr>
          <w:rFonts w:cstheme="minorHAnsi"/>
          <w:b w:val="0"/>
          <w:sz w:val="20"/>
          <w:szCs w:val="20"/>
        </w:rPr>
        <w:t xml:space="preserve">Representação esquemática da planta de tanque de </w:t>
      </w:r>
      <w:r>
        <w:rPr>
          <w:rFonts w:cstheme="minorHAnsi"/>
          <w:b w:val="0"/>
          <w:sz w:val="20"/>
          <w:szCs w:val="20"/>
        </w:rPr>
        <w:t>aquecimento com mistura</w:t>
      </w:r>
    </w:p>
    <w:p w14:paraId="65CA0487" w14:textId="77777777" w:rsidR="00392166" w:rsidRDefault="00392166" w:rsidP="00392166"/>
    <w:p w14:paraId="6DEC9E8D" w14:textId="146081C6" w:rsidR="00392166" w:rsidRDefault="00392166" w:rsidP="00392166">
      <w:pPr>
        <w:pStyle w:val="Corpodetexto"/>
      </w:pPr>
      <w:r w:rsidRPr="000034C7">
        <w:t>A tubulação</w:t>
      </w:r>
      <w:r>
        <w:t xml:space="preserve"> de descarga </w:t>
      </w:r>
      <w:r w:rsidRPr="000034C7">
        <w:t xml:space="preserve">do tanque </w:t>
      </w:r>
      <w:r>
        <w:t xml:space="preserve">possui </w:t>
      </w:r>
      <w:r w:rsidRPr="000034C7">
        <w:t>um comprimento significativo</w:t>
      </w:r>
      <w:r>
        <w:t>,</w:t>
      </w:r>
      <w:r w:rsidRPr="000034C7">
        <w:t xml:space="preserve"> o que </w:t>
      </w:r>
      <w:r w:rsidR="0006111A">
        <w:t>resulta em elevado tempo morto e perda de calor,</w:t>
      </w:r>
      <w:r>
        <w:t xml:space="preserve"> dependendo da temperatura ambiente, </w:t>
      </w:r>
      <w:r w:rsidR="0006111A">
        <w:t>o que afeta</w:t>
      </w:r>
      <w:r>
        <w:t xml:space="preserve"> a</w:t>
      </w:r>
      <w:r w:rsidRPr="000034C7">
        <w:t xml:space="preserve"> temperatura de saída da planta</w:t>
      </w:r>
      <w:r>
        <w:t>.  A instrumentação disponível está apresentada na Figura 1, onde FIs representam os medidores de vazão, LI medidor de nível</w:t>
      </w:r>
      <w:r w:rsidR="0006111A">
        <w:t>,</w:t>
      </w:r>
      <w:r>
        <w:t xml:space="preserve"> e TIs os medidores de temperatura. A Tabela</w:t>
      </w:r>
      <w:r w:rsidR="004F5E6C">
        <w:t> 1</w:t>
      </w:r>
      <w:r>
        <w:t xml:space="preserve"> apresenta as principais variáveis de controle do sistema. </w:t>
      </w:r>
    </w:p>
    <w:p w14:paraId="298B8900" w14:textId="77777777" w:rsidR="00392166" w:rsidRPr="00E37EAA" w:rsidRDefault="00392166" w:rsidP="00392166">
      <w:pPr>
        <w:pStyle w:val="Corpodetexto"/>
        <w:jc w:val="center"/>
        <w:rPr>
          <w:b/>
        </w:rPr>
      </w:pPr>
      <w:r w:rsidRPr="00E37EAA">
        <w:rPr>
          <w:b/>
        </w:rPr>
        <w:t xml:space="preserve">Tabela 1: </w:t>
      </w:r>
      <w:r w:rsidRPr="00E37EAA">
        <w:t>Descrição das Variáveis d</w:t>
      </w:r>
      <w:r>
        <w:t xml:space="preserve">o Sistema 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7648"/>
      </w:tblGrid>
      <w:tr w:rsidR="00392166" w14:paraId="27CD9CFD" w14:textId="77777777" w:rsidTr="00D66830">
        <w:tc>
          <w:tcPr>
            <w:tcW w:w="846" w:type="dxa"/>
          </w:tcPr>
          <w:p w14:paraId="69138F8D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Fd</w:t>
            </w:r>
          </w:p>
        </w:tc>
        <w:tc>
          <w:tcPr>
            <w:tcW w:w="7648" w:type="dxa"/>
          </w:tcPr>
          <w:p w14:paraId="2E770A29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Vazão da corrente de distúrbio</w:t>
            </w:r>
          </w:p>
        </w:tc>
      </w:tr>
      <w:tr w:rsidR="00392166" w14:paraId="68D09522" w14:textId="77777777" w:rsidTr="00D66830">
        <w:tc>
          <w:tcPr>
            <w:tcW w:w="846" w:type="dxa"/>
          </w:tcPr>
          <w:p w14:paraId="160C6470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Td</w:t>
            </w:r>
          </w:p>
        </w:tc>
        <w:tc>
          <w:tcPr>
            <w:tcW w:w="7648" w:type="dxa"/>
          </w:tcPr>
          <w:p w14:paraId="7475DDF2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Temperatura da corrente de distúrbio</w:t>
            </w:r>
          </w:p>
        </w:tc>
      </w:tr>
      <w:tr w:rsidR="00392166" w14:paraId="45ABC6AA" w14:textId="77777777" w:rsidTr="00D66830">
        <w:tc>
          <w:tcPr>
            <w:tcW w:w="846" w:type="dxa"/>
          </w:tcPr>
          <w:p w14:paraId="24F61BE2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Tinf</w:t>
            </w:r>
          </w:p>
        </w:tc>
        <w:tc>
          <w:tcPr>
            <w:tcW w:w="7648" w:type="dxa"/>
          </w:tcPr>
          <w:p w14:paraId="10988179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Temperatura externa (ambiente)</w:t>
            </w:r>
          </w:p>
        </w:tc>
      </w:tr>
      <w:tr w:rsidR="00392166" w14:paraId="15E80685" w14:textId="77777777" w:rsidTr="00D66830">
        <w:tc>
          <w:tcPr>
            <w:tcW w:w="846" w:type="dxa"/>
          </w:tcPr>
          <w:p w14:paraId="69F13B13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xf</w:t>
            </w:r>
          </w:p>
        </w:tc>
        <w:tc>
          <w:tcPr>
            <w:tcW w:w="7648" w:type="dxa"/>
          </w:tcPr>
          <w:p w14:paraId="66744781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Abertura da válvula de entrada da corrente fria</w:t>
            </w:r>
          </w:p>
        </w:tc>
      </w:tr>
      <w:tr w:rsidR="00392166" w14:paraId="721F4ECA" w14:textId="77777777" w:rsidTr="00D66830">
        <w:tc>
          <w:tcPr>
            <w:tcW w:w="846" w:type="dxa"/>
          </w:tcPr>
          <w:p w14:paraId="014EC9F4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xq</w:t>
            </w:r>
          </w:p>
        </w:tc>
        <w:tc>
          <w:tcPr>
            <w:tcW w:w="7648" w:type="dxa"/>
          </w:tcPr>
          <w:p w14:paraId="46A63A81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Abertura da válvula de entrada da corrente quente</w:t>
            </w:r>
          </w:p>
        </w:tc>
      </w:tr>
      <w:tr w:rsidR="00392166" w14:paraId="13D52E62" w14:textId="77777777" w:rsidTr="00D66830">
        <w:tc>
          <w:tcPr>
            <w:tcW w:w="846" w:type="dxa"/>
          </w:tcPr>
          <w:p w14:paraId="361E7E37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Tf</w:t>
            </w:r>
          </w:p>
        </w:tc>
        <w:tc>
          <w:tcPr>
            <w:tcW w:w="7648" w:type="dxa"/>
          </w:tcPr>
          <w:p w14:paraId="4ADCCDEF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Temperatura do fluido no reservatório</w:t>
            </w:r>
          </w:p>
        </w:tc>
      </w:tr>
      <w:tr w:rsidR="00392166" w14:paraId="71F28AEA" w14:textId="77777777" w:rsidTr="00D66830">
        <w:tc>
          <w:tcPr>
            <w:tcW w:w="846" w:type="dxa"/>
          </w:tcPr>
          <w:p w14:paraId="74610FEF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h</w:t>
            </w:r>
          </w:p>
        </w:tc>
        <w:tc>
          <w:tcPr>
            <w:tcW w:w="7648" w:type="dxa"/>
          </w:tcPr>
          <w:p w14:paraId="4AAD35B7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Nível do tanque</w:t>
            </w:r>
          </w:p>
        </w:tc>
      </w:tr>
      <w:tr w:rsidR="00392166" w14:paraId="088CB9AE" w14:textId="77777777" w:rsidTr="00D66830">
        <w:tc>
          <w:tcPr>
            <w:tcW w:w="846" w:type="dxa"/>
          </w:tcPr>
          <w:p w14:paraId="00C82042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Tq</w:t>
            </w:r>
          </w:p>
        </w:tc>
        <w:tc>
          <w:tcPr>
            <w:tcW w:w="7648" w:type="dxa"/>
          </w:tcPr>
          <w:p w14:paraId="188A3129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Temperatura da corrente após o aquecedor de passagem</w:t>
            </w:r>
          </w:p>
        </w:tc>
      </w:tr>
      <w:tr w:rsidR="00392166" w14:paraId="406D139F" w14:textId="77777777" w:rsidTr="00D66830">
        <w:tc>
          <w:tcPr>
            <w:tcW w:w="846" w:type="dxa"/>
          </w:tcPr>
          <w:p w14:paraId="19BC07A4" w14:textId="576F75E2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</w:t>
            </w:r>
            <w:r w:rsidR="00DF27D2">
              <w:t>2</w:t>
            </w:r>
          </w:p>
        </w:tc>
        <w:tc>
          <w:tcPr>
            <w:tcW w:w="7648" w:type="dxa"/>
          </w:tcPr>
          <w:p w14:paraId="5D7DDBFB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Temperatura do fluido no tanque</w:t>
            </w:r>
          </w:p>
        </w:tc>
      </w:tr>
      <w:tr w:rsidR="00392166" w14:paraId="51B31B77" w14:textId="77777777" w:rsidTr="00D66830">
        <w:tc>
          <w:tcPr>
            <w:tcW w:w="846" w:type="dxa"/>
          </w:tcPr>
          <w:p w14:paraId="33969E6B" w14:textId="529974BA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</w:t>
            </w:r>
            <w:r w:rsidR="00D9214B">
              <w:t>1</w:t>
            </w:r>
          </w:p>
        </w:tc>
        <w:tc>
          <w:tcPr>
            <w:tcW w:w="7648" w:type="dxa"/>
          </w:tcPr>
          <w:p w14:paraId="344838AD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Temperatura no final da tubulação</w:t>
            </w:r>
          </w:p>
        </w:tc>
      </w:tr>
      <w:tr w:rsidR="00392166" w14:paraId="5BE4DC51" w14:textId="77777777" w:rsidTr="00D66830">
        <w:tc>
          <w:tcPr>
            <w:tcW w:w="846" w:type="dxa"/>
          </w:tcPr>
          <w:p w14:paraId="5F317D2B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Fs</w:t>
            </w:r>
          </w:p>
        </w:tc>
        <w:tc>
          <w:tcPr>
            <w:tcW w:w="7648" w:type="dxa"/>
          </w:tcPr>
          <w:p w14:paraId="089BCBC4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Vazão de descarga</w:t>
            </w:r>
          </w:p>
        </w:tc>
      </w:tr>
      <w:tr w:rsidR="00EC1505" w14:paraId="4C13A3BD" w14:textId="77777777" w:rsidTr="00D66830">
        <w:tc>
          <w:tcPr>
            <w:tcW w:w="846" w:type="dxa"/>
          </w:tcPr>
          <w:p w14:paraId="7BBB8AEF" w14:textId="2DBB6229" w:rsidR="00EC1505" w:rsidRDefault="00EC1505" w:rsidP="00D66830">
            <w:pPr>
              <w:pStyle w:val="Corpodetexto"/>
              <w:spacing w:after="0"/>
              <w:ind w:firstLine="0"/>
              <w:jc w:val="center"/>
            </w:pPr>
            <w:r>
              <w:t>Fr</w:t>
            </w:r>
          </w:p>
        </w:tc>
        <w:tc>
          <w:tcPr>
            <w:tcW w:w="7648" w:type="dxa"/>
          </w:tcPr>
          <w:p w14:paraId="64CDF3EC" w14:textId="3C0640EB" w:rsidR="00EC1505" w:rsidRDefault="00EC1505" w:rsidP="00D66830">
            <w:pPr>
              <w:pStyle w:val="Corpodetexto"/>
              <w:spacing w:after="0"/>
              <w:ind w:firstLine="0"/>
              <w:jc w:val="center"/>
            </w:pPr>
            <w:r>
              <w:t>Vazão de reciclo da bomba para o tanque</w:t>
            </w:r>
          </w:p>
        </w:tc>
      </w:tr>
      <w:tr w:rsidR="00392166" w14:paraId="3433C0DE" w14:textId="77777777" w:rsidTr="00D66830">
        <w:tc>
          <w:tcPr>
            <w:tcW w:w="846" w:type="dxa"/>
          </w:tcPr>
          <w:p w14:paraId="75E4FF84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Fq</w:t>
            </w:r>
          </w:p>
        </w:tc>
        <w:tc>
          <w:tcPr>
            <w:tcW w:w="7648" w:type="dxa"/>
          </w:tcPr>
          <w:p w14:paraId="6D2B60F6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Vazão de entrada do fluido aquecido</w:t>
            </w:r>
          </w:p>
        </w:tc>
      </w:tr>
      <w:tr w:rsidR="00392166" w14:paraId="5E043243" w14:textId="77777777" w:rsidTr="00D66830">
        <w:tc>
          <w:tcPr>
            <w:tcW w:w="846" w:type="dxa"/>
          </w:tcPr>
          <w:p w14:paraId="407AD619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Ff</w:t>
            </w:r>
          </w:p>
        </w:tc>
        <w:tc>
          <w:tcPr>
            <w:tcW w:w="7648" w:type="dxa"/>
          </w:tcPr>
          <w:p w14:paraId="43744191" w14:textId="77777777" w:rsidR="00392166" w:rsidRDefault="00392166" w:rsidP="00D66830">
            <w:pPr>
              <w:pStyle w:val="Corpodetexto"/>
              <w:spacing w:after="0"/>
              <w:ind w:firstLine="0"/>
              <w:jc w:val="center"/>
            </w:pPr>
            <w:r>
              <w:t>Vazão de entrada do fluido frio</w:t>
            </w:r>
          </w:p>
        </w:tc>
      </w:tr>
    </w:tbl>
    <w:p w14:paraId="13EA046D" w14:textId="77777777" w:rsidR="00392166" w:rsidRDefault="00392166" w:rsidP="00392166">
      <w:pPr>
        <w:pStyle w:val="Corpodetexto"/>
      </w:pPr>
      <w:r>
        <w:lastRenderedPageBreak/>
        <w:t>Uma forma didática para se entender a relação de causa-efeito e a interrelação entre os diferentes subsistemas e variáveis que compõem a planta, consiste em se fazer um diagrama de blocos simplificado.  Para o tanque de aquecimento com mistura o diagrama de blocos pode ser representado através da Figura 2.</w:t>
      </w:r>
    </w:p>
    <w:p w14:paraId="13B87535" w14:textId="77777777" w:rsidR="00392166" w:rsidRDefault="00392166" w:rsidP="00392166">
      <w:pPr>
        <w:pStyle w:val="Corpodetexto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C340E44" wp14:editId="641412FA">
                <wp:simplePos x="0" y="0"/>
                <wp:positionH relativeFrom="column">
                  <wp:posOffset>3364174</wp:posOffset>
                </wp:positionH>
                <wp:positionV relativeFrom="paragraph">
                  <wp:posOffset>-1</wp:posOffset>
                </wp:positionV>
                <wp:extent cx="272415" cy="234313"/>
                <wp:effectExtent l="0" t="0" r="0" b="0"/>
                <wp:wrapNone/>
                <wp:docPr id="25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34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814C8" w14:textId="77777777" w:rsidR="00392166" w:rsidRPr="0055084F" w:rsidRDefault="00392166" w:rsidP="00392166">
                            <w:pPr>
                              <w:rPr>
                                <w:i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340E4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264.9pt;margin-top:0;width:21.45pt;height:18.45pt;z-index:25165824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" filled="f" stroked="f" strokeweight=".5pt">
                <v:textbox>
                  <w:txbxContent>
                    <w:p w14:paraId="04A814C8" w14:textId="77777777" w:rsidR="00392166" w:rsidRPr="0055084F" w:rsidRDefault="00392166" w:rsidP="00392166">
                      <w:pPr>
                        <w:rPr>
                          <w:i/>
                          <w:sz w:val="18"/>
                          <w:szCs w:val="18"/>
                          <w:vertAlign w:val="subscript"/>
                        </w:rPr>
                      </w:pPr>
                      <w:proofErr w:type="spellStart"/>
                      <w:r>
                        <w:rPr>
                          <w:i/>
                          <w:sz w:val="18"/>
                          <w:szCs w:val="18"/>
                        </w:rPr>
                        <w:t>Td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c">
            <w:drawing>
              <wp:inline distT="0" distB="0" distL="0" distR="0" wp14:anchorId="7128FD93" wp14:editId="4C94DACD">
                <wp:extent cx="5400040" cy="3303928"/>
                <wp:effectExtent l="0" t="0" r="0" b="0"/>
                <wp:docPr id="55" name="Tela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4" name="Caixa de texto 45"/>
                        <wps:cNvSpPr txBox="1"/>
                        <wps:spPr>
                          <a:xfrm>
                            <a:off x="2694306" y="615510"/>
                            <a:ext cx="967763" cy="23243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101600">
                              <a:schemeClr val="accent4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85F4A9" w14:textId="77777777" w:rsidR="00392166" w:rsidRDefault="00392166" w:rsidP="00392166">
                              <w:pPr>
                                <w:jc w:val="center"/>
                              </w:pPr>
                            </w:p>
                            <w:p w14:paraId="6907FC17" w14:textId="77777777" w:rsidR="00392166" w:rsidRDefault="00392166" w:rsidP="00392166">
                              <w:pPr>
                                <w:jc w:val="center"/>
                              </w:pPr>
                            </w:p>
                            <w:p w14:paraId="725EF291" w14:textId="77777777" w:rsidR="00392166" w:rsidRDefault="00392166" w:rsidP="00392166">
                              <w:pPr>
                                <w:jc w:val="center"/>
                              </w:pPr>
                              <w:r>
                                <w:t>Tanque</w:t>
                              </w:r>
                              <w:r>
                                <w:br/>
                              </w:r>
                              <w:r>
                                <w:br/>
                                <w:t>de</w:t>
                              </w:r>
                              <w:r>
                                <w:br/>
                              </w:r>
                              <w:r>
                                <w:br/>
                                <w:t>Aquecimento</w:t>
                              </w:r>
                              <w:r>
                                <w:br/>
                              </w:r>
                              <w:r>
                                <w:br/>
                                <w:t xml:space="preserve">com </w:t>
                              </w:r>
                              <w:r>
                                <w:br/>
                              </w:r>
                              <w:r>
                                <w:br/>
                                <w:t>Mistura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nector de seta reta 46"/>
                        <wps:cNvCnPr/>
                        <wps:spPr>
                          <a:xfrm>
                            <a:off x="1966248" y="777541"/>
                            <a:ext cx="681045" cy="0"/>
                          </a:xfrm>
                          <a:prstGeom prst="straightConnector1">
                            <a:avLst/>
                          </a:prstGeom>
                          <a:ln w="1905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Caixa de texto 47"/>
                        <wps:cNvSpPr txBox="1"/>
                        <wps:spPr>
                          <a:xfrm>
                            <a:off x="1052647" y="562041"/>
                            <a:ext cx="914108" cy="6806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139700">
                              <a:schemeClr val="accent3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08CFCC" w14:textId="77777777" w:rsidR="00392166" w:rsidRDefault="00392166" w:rsidP="0039216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D188BB1" w14:textId="77777777" w:rsidR="00392166" w:rsidRPr="006F3F79" w:rsidRDefault="00392166" w:rsidP="0039216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F3F79">
                                <w:rPr>
                                  <w:sz w:val="18"/>
                                  <w:szCs w:val="18"/>
                                </w:rPr>
                                <w:t xml:space="preserve">Válvulas de </w:t>
                              </w:r>
                              <w:r w:rsidRPr="006F3F79">
                                <w:rPr>
                                  <w:sz w:val="18"/>
                                  <w:szCs w:val="18"/>
                                </w:rPr>
                                <w:br/>
                                <w:t>Alimentação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ector de seta reta 48"/>
                        <wps:cNvCnPr/>
                        <wps:spPr>
                          <a:xfrm>
                            <a:off x="1966502" y="1029929"/>
                            <a:ext cx="67128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aixa de texto 49"/>
                        <wps:cNvSpPr txBox="1"/>
                        <wps:spPr>
                          <a:xfrm>
                            <a:off x="2047432" y="560894"/>
                            <a:ext cx="272415" cy="2343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1F72C5" w14:textId="77777777" w:rsidR="00392166" w:rsidRPr="0055084F" w:rsidRDefault="00392166" w:rsidP="00392166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aixa de texto 50"/>
                        <wps:cNvSpPr txBox="1"/>
                        <wps:spPr>
                          <a:xfrm>
                            <a:off x="2054256" y="810058"/>
                            <a:ext cx="28130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C9A240" w14:textId="77777777" w:rsidR="00392166" w:rsidRPr="00DA57EC" w:rsidRDefault="00392166" w:rsidP="00392166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ector de seta reta 51"/>
                        <wps:cNvCnPr/>
                        <wps:spPr>
                          <a:xfrm>
                            <a:off x="328591" y="762919"/>
                            <a:ext cx="72346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aixa de texto 52"/>
                        <wps:cNvSpPr txBox="1"/>
                        <wps:spPr>
                          <a:xfrm>
                            <a:off x="432798" y="549730"/>
                            <a:ext cx="262890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CA1648" w14:textId="77777777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x</w:t>
                              </w:r>
                              <w:r w:rsidRPr="006F3F79"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onector de seta reta 53"/>
                        <wps:cNvCnPr/>
                        <wps:spPr>
                          <a:xfrm>
                            <a:off x="328607" y="1044276"/>
                            <a:ext cx="723493" cy="1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aixa de texto 54"/>
                        <wps:cNvSpPr txBox="1"/>
                        <wps:spPr>
                          <a:xfrm>
                            <a:off x="428105" y="828715"/>
                            <a:ext cx="278130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DC1135" w14:textId="77777777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aixa de texto 55"/>
                        <wps:cNvSpPr txBox="1"/>
                        <wps:spPr>
                          <a:xfrm>
                            <a:off x="1573212" y="1523417"/>
                            <a:ext cx="727626" cy="5447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101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5E8AAC" w14:textId="696EC263" w:rsidR="00392166" w:rsidRDefault="00EB0AFF" w:rsidP="00AF7549">
                              <w:r>
                                <w:rPr>
                                  <w:sz w:val="18"/>
                                  <w:szCs w:val="18"/>
                                </w:rPr>
                                <w:t>Boiler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br/>
                                <w:t>malha liga e desliga</w:t>
                              </w:r>
                              <w:r w:rsidR="00392166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onector de seta reta 56"/>
                        <wps:cNvCnPr/>
                        <wps:spPr>
                          <a:xfrm flipV="1">
                            <a:off x="2300838" y="1795606"/>
                            <a:ext cx="375995" cy="16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aixa de texto 57"/>
                        <wps:cNvSpPr txBox="1"/>
                        <wps:spPr>
                          <a:xfrm>
                            <a:off x="2248266" y="1535627"/>
                            <a:ext cx="455295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4C718" w14:textId="7C5184D2" w:rsidR="00392166" w:rsidRPr="00DA57EC" w:rsidRDefault="00392166" w:rsidP="00392166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T</w:t>
                              </w:r>
                              <w:r w:rsidR="002D43A3">
                                <w:rPr>
                                  <w:i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Conector de seta reta 58"/>
                        <wps:cNvCnPr/>
                        <wps:spPr>
                          <a:xfrm flipV="1">
                            <a:off x="1152911" y="1604957"/>
                            <a:ext cx="420091" cy="16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ector reto 24"/>
                        <wps:cNvCnPr/>
                        <wps:spPr>
                          <a:xfrm>
                            <a:off x="2118773" y="1029644"/>
                            <a:ext cx="0" cy="35262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ector reto 26"/>
                        <wps:cNvCnPr/>
                        <wps:spPr>
                          <a:xfrm flipH="1" flipV="1">
                            <a:off x="1152583" y="1382137"/>
                            <a:ext cx="965920" cy="12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onector reto 27"/>
                        <wps:cNvCnPr/>
                        <wps:spPr>
                          <a:xfrm>
                            <a:off x="1152747" y="1382393"/>
                            <a:ext cx="164" cy="22273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ector de seta reta 62"/>
                        <wps:cNvCnPr/>
                        <wps:spPr>
                          <a:xfrm>
                            <a:off x="328481" y="2229687"/>
                            <a:ext cx="2347702" cy="0"/>
                          </a:xfrm>
                          <a:prstGeom prst="straightConnector1">
                            <a:avLst/>
                          </a:prstGeom>
                          <a:ln w="1905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ector angulado 63"/>
                        <wps:cNvCnPr/>
                        <wps:spPr>
                          <a:xfrm flipV="1">
                            <a:off x="1152255" y="1951624"/>
                            <a:ext cx="420537" cy="277648"/>
                          </a:xfrm>
                          <a:prstGeom prst="bentConnector3">
                            <a:avLst>
                              <a:gd name="adj1" fmla="val 1259"/>
                            </a:avLst>
                          </a:prstGeom>
                          <a:ln w="1905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Caixa de texto 64"/>
                        <wps:cNvSpPr txBox="1"/>
                        <wps:spPr>
                          <a:xfrm>
                            <a:off x="393534" y="2026376"/>
                            <a:ext cx="31369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CE8936" w14:textId="77777777" w:rsidR="00392166" w:rsidRPr="00DA57EC" w:rsidRDefault="00392166" w:rsidP="00392166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Tt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onector de seta reta 65"/>
                        <wps:cNvCnPr/>
                        <wps:spPr>
                          <a:xfrm>
                            <a:off x="295221" y="1795382"/>
                            <a:ext cx="1277991" cy="39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Caixa de texto 66"/>
                        <wps:cNvSpPr txBox="1"/>
                        <wps:spPr>
                          <a:xfrm>
                            <a:off x="287628" y="1605762"/>
                            <a:ext cx="539115" cy="369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24B44B" w14:textId="77777777" w:rsidR="00392166" w:rsidRDefault="00392166" w:rsidP="00392166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SA</w:t>
                              </w:r>
                            </w:p>
                            <w:p w14:paraId="70259874" w14:textId="77777777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Inverno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Caixa de texto 67"/>
                        <wps:cNvSpPr txBox="1"/>
                        <wps:spPr>
                          <a:xfrm>
                            <a:off x="1585759" y="2619463"/>
                            <a:ext cx="643042" cy="3870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139700">
                              <a:schemeClr val="accent3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5D9470" w14:textId="77777777" w:rsidR="00392166" w:rsidRPr="006F3F79" w:rsidRDefault="00392166" w:rsidP="0039216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F3F79">
                                <w:rPr>
                                  <w:sz w:val="18"/>
                                  <w:szCs w:val="18"/>
                                </w:rPr>
                                <w:t xml:space="preserve">Válvulas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br/>
                              </w:r>
                              <w:r w:rsidRPr="006F3F79">
                                <w:rPr>
                                  <w:sz w:val="18"/>
                                  <w:szCs w:val="18"/>
                                </w:rPr>
                                <w:t xml:space="preserve">de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Saída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onector de seta reta 68"/>
                        <wps:cNvCnPr/>
                        <wps:spPr>
                          <a:xfrm>
                            <a:off x="317272" y="2471660"/>
                            <a:ext cx="2359464" cy="39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Caixa de texto 69"/>
                        <wps:cNvSpPr txBox="1"/>
                        <wps:spPr>
                          <a:xfrm>
                            <a:off x="412515" y="2267573"/>
                            <a:ext cx="30353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0D21F5" w14:textId="77777777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SR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ector de seta reta 70"/>
                        <wps:cNvCnPr/>
                        <wps:spPr>
                          <a:xfrm>
                            <a:off x="317251" y="2813009"/>
                            <a:ext cx="126850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onector de seta reta 71"/>
                        <wps:cNvCnPr/>
                        <wps:spPr>
                          <a:xfrm>
                            <a:off x="2222826" y="2812997"/>
                            <a:ext cx="47148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3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aixa de texto 72"/>
                        <wps:cNvSpPr txBox="1"/>
                        <wps:spPr>
                          <a:xfrm>
                            <a:off x="2197483" y="2564830"/>
                            <a:ext cx="27622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028E3" w14:textId="77777777" w:rsidR="00392166" w:rsidRPr="00540C8B" w:rsidRDefault="00392166" w:rsidP="00392166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Caixa de texto 73"/>
                        <wps:cNvSpPr txBox="1"/>
                        <wps:spPr>
                          <a:xfrm>
                            <a:off x="421466" y="2610832"/>
                            <a:ext cx="27368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ED613A" w14:textId="77777777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6F3F79">
                                <w:rPr>
                                  <w:i/>
                                  <w:sz w:val="18"/>
                                  <w:szCs w:val="18"/>
                                </w:rPr>
                                <w:t>x</w:t>
                              </w:r>
                              <w:r w:rsidRPr="006F3F79"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Conector de seta reta 74"/>
                        <wps:cNvCnPr/>
                        <wps:spPr>
                          <a:xfrm>
                            <a:off x="3661996" y="1174697"/>
                            <a:ext cx="155770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3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Conector de seta reta 75"/>
                        <wps:cNvCnPr/>
                        <wps:spPr>
                          <a:xfrm>
                            <a:off x="3661655" y="2184347"/>
                            <a:ext cx="40075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3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Caixa de texto 76"/>
                        <wps:cNvSpPr txBox="1"/>
                        <wps:spPr>
                          <a:xfrm>
                            <a:off x="3702486" y="1963631"/>
                            <a:ext cx="302895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526BC9" w14:textId="0D3C9BFC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T</w:t>
                              </w:r>
                              <w:r w:rsidR="001562C9">
                                <w:rPr>
                                  <w:i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aixa de texto 77"/>
                        <wps:cNvSpPr txBox="1"/>
                        <wps:spPr>
                          <a:xfrm>
                            <a:off x="4080416" y="1994671"/>
                            <a:ext cx="701134" cy="3832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101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ECD1F8" w14:textId="77777777" w:rsidR="00392166" w:rsidRDefault="00392166" w:rsidP="00392166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Tubulação longa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aixa de texto 81"/>
                        <wps:cNvSpPr txBox="1"/>
                        <wps:spPr>
                          <a:xfrm>
                            <a:off x="4169193" y="975603"/>
                            <a:ext cx="24828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077019" w14:textId="77777777" w:rsidR="00392166" w:rsidRPr="00342E5B" w:rsidRDefault="00392166" w:rsidP="00392166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onector angulado 82"/>
                        <wps:cNvCnPr/>
                        <wps:spPr>
                          <a:xfrm rot="5400000" flipH="1" flipV="1">
                            <a:off x="3203874" y="1592786"/>
                            <a:ext cx="442016" cy="2012202"/>
                          </a:xfrm>
                          <a:prstGeom prst="bentConnector3">
                            <a:avLst>
                              <a:gd name="adj1" fmla="val -85682"/>
                            </a:avLst>
                          </a:prstGeom>
                          <a:ln w="19050">
                            <a:solidFill>
                              <a:schemeClr val="accent3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Conector de seta reta 83"/>
                        <wps:cNvCnPr/>
                        <wps:spPr>
                          <a:xfrm>
                            <a:off x="4430860" y="1607980"/>
                            <a:ext cx="123" cy="38669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Caixa de texto 84"/>
                        <wps:cNvSpPr txBox="1"/>
                        <wps:spPr>
                          <a:xfrm>
                            <a:off x="4355987" y="1613657"/>
                            <a:ext cx="32575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FFE34" w14:textId="77777777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onector de seta reta 85"/>
                        <wps:cNvCnPr/>
                        <wps:spPr>
                          <a:xfrm>
                            <a:off x="4818913" y="2184347"/>
                            <a:ext cx="40075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3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Caixa de texto 86"/>
                        <wps:cNvSpPr txBox="1"/>
                        <wps:spPr>
                          <a:xfrm>
                            <a:off x="4853525" y="1966382"/>
                            <a:ext cx="30289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310B62" w14:textId="4EF78F72" w:rsidR="00392166" w:rsidRPr="006F3F79" w:rsidRDefault="00392166" w:rsidP="00392166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T</w:t>
                              </w:r>
                              <w:r w:rsidR="008177B1">
                                <w:rPr>
                                  <w:i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ector de seta reta 10"/>
                        <wps:cNvCnPr/>
                        <wps:spPr>
                          <a:xfrm flipH="1">
                            <a:off x="3014895" y="114300"/>
                            <a:ext cx="1" cy="48577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ector de seta reta 10"/>
                        <wps:cNvCnPr/>
                        <wps:spPr>
                          <a:xfrm flipH="1">
                            <a:off x="3394370" y="103165"/>
                            <a:ext cx="0" cy="4857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Caixa de texto 8"/>
                        <wps:cNvSpPr txBox="1"/>
                        <wps:spPr>
                          <a:xfrm>
                            <a:off x="2732700" y="1"/>
                            <a:ext cx="300990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525F90" w14:textId="77777777" w:rsidR="00392166" w:rsidRPr="007234ED" w:rsidRDefault="00392166" w:rsidP="0039216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7234ED">
                                <w:rPr>
                                  <w:rFonts w:asciiTheme="minorHAnsi" w:eastAsia="Calibri" w:hAnsiTheme="minorHAnsi" w:cstheme="minorHAnsi"/>
                                  <w:i/>
                                  <w:iCs/>
                                  <w:sz w:val="18"/>
                                  <w:szCs w:val="18"/>
                                </w:rPr>
                                <w:t>Fd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28FD93" id="Tela 55" o:spid="_x0000_s1027" editas="canvas" style="width:425.2pt;height:260.15pt;mso-position-horizontal-relative:char;mso-position-vertical-relative:line" coordsize="54000,3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">
                <v:shape id="_x0000_s1028" type="#_x0000_t75" style="position:absolute;width:54000;height:3303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5" o:spid="_x0000_s1029" type="#_x0000_t202" style="position:absolute;left:26943;top:6155;width:9677;height:2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7785F4A9" w14:textId="77777777" w:rsidR="00392166" w:rsidRDefault="00392166" w:rsidP="00392166">
                        <w:pPr>
                          <w:jc w:val="center"/>
                        </w:pPr>
                      </w:p>
                      <w:p w14:paraId="6907FC17" w14:textId="77777777" w:rsidR="00392166" w:rsidRDefault="00392166" w:rsidP="00392166">
                        <w:pPr>
                          <w:jc w:val="center"/>
                        </w:pPr>
                      </w:p>
                      <w:p w14:paraId="725EF291" w14:textId="77777777" w:rsidR="00392166" w:rsidRDefault="00392166" w:rsidP="00392166">
                        <w:pPr>
                          <w:jc w:val="center"/>
                        </w:pPr>
                        <w:r>
                          <w:t>Tanque</w:t>
                        </w:r>
                        <w:r>
                          <w:br/>
                        </w:r>
                        <w:r>
                          <w:br/>
                          <w:t>de</w:t>
                        </w:r>
                        <w:r>
                          <w:br/>
                        </w:r>
                        <w:r>
                          <w:br/>
                          <w:t>Aquecimento</w:t>
                        </w:r>
                        <w:r>
                          <w:br/>
                        </w:r>
                        <w:r>
                          <w:br/>
                          <w:t xml:space="preserve">com </w:t>
                        </w:r>
                        <w:r>
                          <w:br/>
                        </w:r>
                        <w:r>
                          <w:br/>
                          <w:t>Mistura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46" o:spid="_x0000_s1030" type="#_x0000_t32" style="position:absolute;left:19662;top:7775;width:6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" strokecolor="#4579b8 [3044]" strokeweight="1.5pt">
                  <v:stroke endarrow="open"/>
                </v:shape>
                <v:shape id="Caixa de texto 47" o:spid="_x0000_s1031" type="#_x0000_t202" style="position:absolute;left:10526;top:5620;width:9141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1008CFCC" w14:textId="77777777" w:rsidR="00392166" w:rsidRDefault="00392166" w:rsidP="0039216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14:paraId="3D188BB1" w14:textId="77777777" w:rsidR="00392166" w:rsidRPr="006F3F79" w:rsidRDefault="00392166" w:rsidP="0039216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F3F79">
                          <w:rPr>
                            <w:sz w:val="18"/>
                            <w:szCs w:val="18"/>
                          </w:rPr>
                          <w:t xml:space="preserve">Válvulas de </w:t>
                        </w:r>
                        <w:r w:rsidRPr="006F3F79">
                          <w:rPr>
                            <w:sz w:val="18"/>
                            <w:szCs w:val="18"/>
                          </w:rPr>
                          <w:br/>
                          <w:t>Alimentação</w:t>
                        </w:r>
                      </w:p>
                    </w:txbxContent>
                  </v:textbox>
                </v:shape>
                <v:shape id="Conector de seta reta 48" o:spid="_x0000_s1032" type="#_x0000_t32" style="position:absolute;left:19665;top:10299;width:67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" strokecolor="red" strokeweight="1.5pt">
                  <v:stroke endarrow="open"/>
                </v:shape>
                <v:shape id="Caixa de texto 49" o:spid="_x0000_s1033" type="#_x0000_t202" style="position:absolute;left:20474;top:5608;width:2724;height:23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<v:textbox>
                    <w:txbxContent>
                      <w:p w14:paraId="1D1F72C5" w14:textId="77777777" w:rsidR="00392166" w:rsidRPr="0055084F" w:rsidRDefault="00392166" w:rsidP="00392166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F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shape id="Caixa de texto 50" o:spid="_x0000_s1034" type="#_x0000_t202" style="position:absolute;left:20542;top:8100;width:2813;height:25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rwwAAANsAAAAPAAAAZHJzL2Rvd25yZXYueG1sRE9NawIx&#10;EL0X/A9hBC+lZhUq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TfFDq8MAAADbAAAADwAA&#10;AAAAAAAAAAAAAAAHAgAAZHJzL2Rvd25yZXYueG1sUEsFBgAAAAADAAMAtwAAAPcCAAAAAA==&#10;" filled="f" stroked="f" strokeweight=".5pt">
                  <v:textbox>
                    <w:txbxContent>
                      <w:p w14:paraId="61C9A240" w14:textId="77777777" w:rsidR="00392166" w:rsidRPr="00DA57EC" w:rsidRDefault="00392166" w:rsidP="00392166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F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q</w:t>
                        </w:r>
                      </w:p>
                    </w:txbxContent>
                  </v:textbox>
                </v:shape>
                <v:shape id="Conector de seta reta 51" o:spid="_x0000_s1035" type="#_x0000_t32" style="position:absolute;left:3285;top:7629;width:72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" strokecolor="black [3213]" strokeweight="1.5pt">
                  <v:stroke endarrow="open"/>
                </v:shape>
                <v:shape id="Caixa de texto 52" o:spid="_x0000_s1036" type="#_x0000_t202" style="position:absolute;left:4327;top:5497;width:2629;height:23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" filled="f" stroked="f" strokeweight=".5pt">
                  <v:textbox>
                    <w:txbxContent>
                      <w:p w14:paraId="4CCA1648" w14:textId="77777777" w:rsidR="00392166" w:rsidRPr="006F3F79" w:rsidRDefault="00392166" w:rsidP="0039216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x</w:t>
                        </w:r>
                        <w:r w:rsidRPr="006F3F79"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shape id="Conector de seta reta 53" o:spid="_x0000_s1037" type="#_x0000_t32" style="position:absolute;left:3286;top:10442;width:72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" strokecolor="black [3213]" strokeweight="1.5pt">
                  <v:stroke endarrow="open"/>
                </v:shape>
                <v:shape id="Caixa de texto 54" o:spid="_x0000_s1038" type="#_x0000_t202" style="position:absolute;left:4281;top:8287;width:2781;height:2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" filled="f" stroked="f" strokeweight=".5pt">
                  <v:textbox>
                    <w:txbxContent>
                      <w:p w14:paraId="5ADC1135" w14:textId="77777777" w:rsidR="00392166" w:rsidRPr="006F3F79" w:rsidRDefault="00392166" w:rsidP="0039216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x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q</w:t>
                        </w:r>
                      </w:p>
                    </w:txbxContent>
                  </v:textbox>
                </v:shape>
                <v:shape id="Caixa de texto 55" o:spid="_x0000_s1039" type="#_x0000_t202" style="position:absolute;left:15732;top:15234;width:7276;height:5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Hf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T1&#10;5Uv5AXL1BwAA//8DAFBLAQItABQABgAIAAAAIQDb4fbL7gAAAIUBAAATAAAAAAAAAAAAAAAAAAAA&#10;AABbQ29udGVudF9UeXBlc10ueG1sUEsBAi0AFAAGAAgAAAAhAFr0LFu/AAAAFQEAAAsAAAAAAAAA&#10;AAAAAAAAHwEAAF9yZWxzLy5yZWxzUEsBAi0AFAAGAAgAAAAhAKk7od++AAAA2wAAAA8AAAAAAAAA&#10;AAAAAAAABwIAAGRycy9kb3ducmV2LnhtbFBLBQYAAAAAAwADALcAAADyAgAAAAA=&#10;" fillcolor="white [3201]" strokeweight=".5pt">
                  <v:textbox>
                    <w:txbxContent>
                      <w:p w14:paraId="055E8AAC" w14:textId="696EC263" w:rsidR="00392166" w:rsidRDefault="00EB0AFF" w:rsidP="00AF7549">
                        <w:r>
                          <w:rPr>
                            <w:sz w:val="18"/>
                            <w:szCs w:val="18"/>
                          </w:rPr>
                          <w:t>Boiler</w:t>
                        </w:r>
                        <w:r>
                          <w:rPr>
                            <w:sz w:val="18"/>
                            <w:szCs w:val="18"/>
                          </w:rPr>
                          <w:br/>
                          <w:t>malha liga e desliga</w:t>
                        </w:r>
                        <w:r w:rsidR="00392166">
                          <w:t xml:space="preserve"> </w:t>
                        </w:r>
                      </w:p>
                    </w:txbxContent>
                  </v:textbox>
                </v:shape>
                <v:shape id="Conector de seta reta 56" o:spid="_x0000_s1040" type="#_x0000_t32" style="position:absolute;left:23008;top:17956;width:3760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" strokecolor="red" strokeweight="1.5pt">
                  <v:stroke endarrow="open"/>
                </v:shape>
                <v:shape id="Caixa de texto 57" o:spid="_x0000_s1041" type="#_x0000_t202" style="position:absolute;left:22482;top:15356;width:4553;height:25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" filled="f" stroked="f" strokeweight=".5pt">
                  <v:textbox>
                    <w:txbxContent>
                      <w:p w14:paraId="2674C718" w14:textId="7C5184D2" w:rsidR="00392166" w:rsidRPr="00DA57EC" w:rsidRDefault="00392166" w:rsidP="00392166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T</w:t>
                        </w:r>
                        <w:r w:rsidR="002D43A3">
                          <w:rPr>
                            <w:i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sz w:val="18"/>
                            <w:szCs w:val="18"/>
                          </w:rPr>
                          <w:t>=</w:t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q</w:t>
                        </w:r>
                      </w:p>
                    </w:txbxContent>
                  </v:textbox>
                </v:shape>
                <v:shape id="Conector de seta reta 58" o:spid="_x0000_s1042" type="#_x0000_t32" style="position:absolute;left:11529;top:16049;width:4201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" strokecolor="red" strokeweight="1.5pt">
                  <v:stroke endarrow="open"/>
                </v:shape>
                <v:line id="Conector reto 24" o:spid="_x0000_s1043" style="position:absolute;visibility:visible;mso-wrap-style:square" from="21187,10296" to="21187,1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" strokecolor="red" strokeweight="1.5pt"/>
                <v:line id="Conector reto 26" o:spid="_x0000_s1044" style="position:absolute;flip:x y;visibility:visible;mso-wrap-style:square" from="11525,13821" to="21185,1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" strokecolor="red" strokeweight="1.5pt"/>
                <v:line id="Conector reto 27" o:spid="_x0000_s1045" style="position:absolute;visibility:visible;mso-wrap-style:square" from="11527,13823" to="11529,1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" strokecolor="red" strokeweight="1.5pt"/>
                <v:shape id="Conector de seta reta 62" o:spid="_x0000_s1046" type="#_x0000_t32" style="position:absolute;left:3284;top:22296;width:234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" strokecolor="#4579b8 [3044]" strokeweight="1.5pt">
                  <v:stroke endarrow="open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 angulado 63" o:spid="_x0000_s1047" type="#_x0000_t34" style="position:absolute;left:11522;top:19516;width:4205;height:277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" adj="272" strokecolor="#4579b8 [3044]" strokeweight="1.5pt">
                  <v:stroke endarrow="open"/>
                </v:shape>
                <v:shape id="Caixa de texto 64" o:spid="_x0000_s1048" type="#_x0000_t202" style="position:absolute;left:3935;top:20263;width:3137;height:25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xT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AWM7xTwgAAANsAAAAPAAAA&#10;AAAAAAAAAAAAAAcCAABkcnMvZG93bnJldi54bWxQSwUGAAAAAAMAAwC3AAAA9gIAAAAA&#10;" filled="f" stroked="f" strokeweight=".5pt">
                  <v:textbox>
                    <w:txbxContent>
                      <w:p w14:paraId="3FCE8936" w14:textId="77777777" w:rsidR="00392166" w:rsidRPr="00DA57EC" w:rsidRDefault="00392166" w:rsidP="00392166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Tt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f</w:t>
                        </w:r>
                      </w:p>
                    </w:txbxContent>
                  </v:textbox>
                </v:shape>
                <v:shape id="Conector de seta reta 65" o:spid="_x0000_s1049" type="#_x0000_t32" style="position:absolute;left:2952;top:17953;width:12780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" strokecolor="black [3213]" strokeweight="1.5pt">
                  <v:stroke endarrow="open"/>
                </v:shape>
                <v:shape id="Caixa de texto 66" o:spid="_x0000_s1050" type="#_x0000_t202" style="position:absolute;left:2876;top:16057;width:5391;height:36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SIkxQAAANsAAAAPAAAAZHJzL2Rvd25yZXYueG1sRI9BawIx&#10;FITvgv8hPMGL1GwV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m4SIkxQAAANsAAAAP&#10;AAAAAAAAAAAAAAAAAAcCAABkcnMvZG93bnJldi54bWxQSwUGAAAAAAMAAwC3AAAA+QIAAAAA&#10;" filled="f" stroked="f" strokeweight=".5pt">
                  <v:textbox>
                    <w:txbxContent>
                      <w:p w14:paraId="5924B44B" w14:textId="77777777" w:rsidR="00392166" w:rsidRDefault="00392166" w:rsidP="00392166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SA</w:t>
                        </w:r>
                      </w:p>
                      <w:p w14:paraId="70259874" w14:textId="77777777" w:rsidR="00392166" w:rsidRPr="006F3F79" w:rsidRDefault="00392166" w:rsidP="00392166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Inverno</w:t>
                        </w:r>
                      </w:p>
                    </w:txbxContent>
                  </v:textbox>
                </v:shape>
                <v:shape id="Caixa de texto 67" o:spid="_x0000_s1051" type="#_x0000_t202" style="position:absolute;left:15857;top:26194;width:6431;height:3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EB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T2TEBwgAAANsAAAAPAAAA&#10;AAAAAAAAAAAAAAcCAABkcnMvZG93bnJldi54bWxQSwUGAAAAAAMAAwC3AAAA9gIAAAAA&#10;" fillcolor="white [3201]" strokeweight=".5pt">
                  <v:textbox>
                    <w:txbxContent>
                      <w:p w14:paraId="2E5D9470" w14:textId="77777777" w:rsidR="00392166" w:rsidRPr="006F3F79" w:rsidRDefault="00392166" w:rsidP="0039216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F3F79">
                          <w:rPr>
                            <w:sz w:val="18"/>
                            <w:szCs w:val="18"/>
                          </w:rPr>
                          <w:t xml:space="preserve">Válvulas </w:t>
                        </w:r>
                        <w:r>
                          <w:rPr>
                            <w:sz w:val="18"/>
                            <w:szCs w:val="18"/>
                          </w:rPr>
                          <w:br/>
                        </w:r>
                        <w:r w:rsidRPr="006F3F79">
                          <w:rPr>
                            <w:sz w:val="18"/>
                            <w:szCs w:val="18"/>
                          </w:rPr>
                          <w:t xml:space="preserve">de </w:t>
                        </w:r>
                        <w:r>
                          <w:rPr>
                            <w:sz w:val="18"/>
                            <w:szCs w:val="18"/>
                          </w:rPr>
                          <w:t>Saída</w:t>
                        </w:r>
                      </w:p>
                    </w:txbxContent>
                  </v:textbox>
                </v:shape>
                <v:shape id="Conector de seta reta 68" o:spid="_x0000_s1052" type="#_x0000_t32" style="position:absolute;left:3172;top:24716;width:23595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" strokecolor="black [3213]" strokeweight="1.5pt">
                  <v:stroke endarrow="open"/>
                </v:shape>
                <v:shape id="Caixa de texto 69" o:spid="_x0000_s1053" type="#_x0000_t202" style="position:absolute;left:4125;top:22675;width:3035;height:25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G8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D2loG8xQAAANsAAAAP&#10;AAAAAAAAAAAAAAAAAAcCAABkcnMvZG93bnJldi54bWxQSwUGAAAAAAMAAwC3AAAA+QIAAAAA&#10;" filled="f" stroked="f" strokeweight=".5pt">
                  <v:textbox>
                    <w:txbxContent>
                      <w:p w14:paraId="440D21F5" w14:textId="77777777" w:rsidR="00392166" w:rsidRPr="006F3F79" w:rsidRDefault="00392166" w:rsidP="00392166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SR</w:t>
                        </w:r>
                      </w:p>
                    </w:txbxContent>
                  </v:textbox>
                </v:shape>
                <v:shape id="Conector de seta reta 70" o:spid="_x0000_s1054" type="#_x0000_t32" style="position:absolute;left:3172;top:28130;width:12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" strokecolor="black [3213]" strokeweight="1.5pt">
                  <v:stroke endarrow="open"/>
                </v:shape>
                <v:shape id="Conector de seta reta 71" o:spid="_x0000_s1055" type="#_x0000_t32" style="position:absolute;left:22228;top:28129;width:4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" strokecolor="#76923c [2406]" strokeweight="1.5pt">
                  <v:stroke endarrow="open"/>
                </v:shape>
                <v:shape id="Caixa de texto 72" o:spid="_x0000_s1056" type="#_x0000_t202" style="position:absolute;left:21974;top:25648;width:2763;height:25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XOxQAAANsAAAAPAAAAZHJzL2Rvd25yZXYueG1sRI9BawIx&#10;FITvBf9DeIVeRLNWkH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CHCRXOxQAAANsAAAAP&#10;AAAAAAAAAAAAAAAAAAcCAABkcnMvZG93bnJldi54bWxQSwUGAAAAAAMAAwC3AAAA+QIAAAAA&#10;" filled="f" stroked="f" strokeweight=".5pt">
                  <v:textbox>
                    <w:txbxContent>
                      <w:p w14:paraId="164028E3" w14:textId="77777777" w:rsidR="00392166" w:rsidRPr="00540C8B" w:rsidRDefault="00392166" w:rsidP="00392166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F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Caixa de texto 73" o:spid="_x0000_s1057" type="#_x0000_t202" style="position:absolute;left:4214;top:26108;width:2737;height:25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8u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BONc8uwgAAANsAAAAPAAAA&#10;AAAAAAAAAAAAAAcCAABkcnMvZG93bnJldi54bWxQSwUGAAAAAAMAAwC3AAAA9gIAAAAA&#10;" filled="f" stroked="f" strokeweight=".5pt">
                  <v:textbox>
                    <w:txbxContent>
                      <w:p w14:paraId="16ED613A" w14:textId="77777777" w:rsidR="00392166" w:rsidRPr="006F3F79" w:rsidRDefault="00392166" w:rsidP="00392166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 w:rsidRPr="006F3F79">
                          <w:rPr>
                            <w:i/>
                            <w:sz w:val="18"/>
                            <w:szCs w:val="18"/>
                          </w:rPr>
                          <w:t>x</w:t>
                        </w:r>
                        <w:r w:rsidRPr="006F3F79"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Conector de seta reta 74" o:spid="_x0000_s1058" type="#_x0000_t32" style="position:absolute;left:36619;top:11746;width:155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" strokecolor="#76923c [2406]" strokeweight="1.5pt">
                  <v:stroke endarrow="open"/>
                </v:shape>
                <v:shape id="Conector de seta reta 75" o:spid="_x0000_s1059" type="#_x0000_t32" style="position:absolute;left:36616;top:21843;width:40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" strokecolor="#76923c [2406]" strokeweight="1.5pt">
                  <v:stroke endarrow="open"/>
                </v:shape>
                <v:shape id="Caixa de texto 76" o:spid="_x0000_s1060" type="#_x0000_t202" style="position:absolute;left:37024;top:19636;width:3029;height:25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ktxQAAANsAAAAPAAAAZHJzL2Rvd25yZXYueG1sRI9BawIx&#10;FITvgv8hPMGL1GxF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AxDsktxQAAANsAAAAP&#10;AAAAAAAAAAAAAAAAAAcCAABkcnMvZG93bnJldi54bWxQSwUGAAAAAAMAAwC3AAAA+QIAAAAA&#10;" filled="f" stroked="f" strokeweight=".5pt">
                  <v:textbox>
                    <w:txbxContent>
                      <w:p w14:paraId="41526BC9" w14:textId="0D3C9BFC" w:rsidR="00392166" w:rsidRPr="006F3F79" w:rsidRDefault="00392166" w:rsidP="00392166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T</w:t>
                        </w:r>
                        <w:r w:rsidR="001562C9">
                          <w:rPr>
                            <w:i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shape id="Caixa de texto 77" o:spid="_x0000_s1061" type="#_x0000_t202" style="position:absolute;left:40804;top:19946;width:7011;height:3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fn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kk+fnwgAAANsAAAAPAAAA&#10;AAAAAAAAAAAAAAcCAABkcnMvZG93bnJldi54bWxQSwUGAAAAAAMAAwC3AAAA9gIAAAAA&#10;" fillcolor="white [3201]" strokeweight=".5pt">
                  <v:textbox>
                    <w:txbxContent>
                      <w:p w14:paraId="53ECD1F8" w14:textId="77777777" w:rsidR="00392166" w:rsidRDefault="00392166" w:rsidP="00392166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</w:rPr>
                          <w:t>Tubulação longa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shape id="Caixa de texto 81" o:spid="_x0000_s1062" type="#_x0000_t202" style="position:absolute;left:41691;top:9756;width:2483;height:25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LBxQAAANsAAAAPAAAAZHJzL2Rvd25yZXYueG1sRI9BawIx&#10;FITvgv8hvEIvUrOWss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CukPLBxQAAANsAAAAP&#10;AAAAAAAAAAAAAAAAAAcCAABkcnMvZG93bnJldi54bWxQSwUGAAAAAAMAAwC3AAAA+QIAAAAA&#10;" filled="f" stroked="f" strokeweight=".5pt">
                  <v:textbox>
                    <w:txbxContent>
                      <w:p w14:paraId="16077019" w14:textId="77777777" w:rsidR="00392166" w:rsidRPr="00342E5B" w:rsidRDefault="00392166" w:rsidP="00392166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h</w:t>
                        </w:r>
                      </w:p>
                    </w:txbxContent>
                  </v:textbox>
                </v:shape>
                <v:shape id="Conector angulado 82" o:spid="_x0000_s1063" type="#_x0000_t34" style="position:absolute;left:32038;top:15927;width:4420;height:2012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" adj="-18507" strokecolor="#76923c [2406]" strokeweight="1.5pt">
                  <v:stroke endarrow="open"/>
                </v:shape>
                <v:shape id="Conector de seta reta 83" o:spid="_x0000_s1064" type="#_x0000_t32" style="position:absolute;left:44308;top:16079;width:1;height:38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" strokecolor="black [3213]" strokeweight="1.5pt">
                  <v:stroke endarrow="open"/>
                </v:shape>
                <v:shape id="Caixa de texto 84" o:spid="_x0000_s1065" type="#_x0000_t202" style="position:absolute;left:43559;top:16136;width:3258;height:25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azxQAAANsAAAAPAAAAZHJzL2Rvd25yZXYueG1sRI9BawIx&#10;FITvBf9DeIVeRLMWkX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DfD2azxQAAANsAAAAP&#10;AAAAAAAAAAAAAAAAAAcCAABkcnMvZG93bnJldi54bWxQSwUGAAAAAAMAAwC3AAAA+QIAAAAA&#10;" filled="f" stroked="f" strokeweight=".5pt">
                  <v:textbox>
                    <w:txbxContent>
                      <w:p w14:paraId="3CEFFE34" w14:textId="77777777" w:rsidR="00392166" w:rsidRPr="006F3F79" w:rsidRDefault="00392166" w:rsidP="00392166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inf</w:t>
                        </w:r>
                      </w:p>
                    </w:txbxContent>
                  </v:textbox>
                </v:shape>
                <v:shape id="Conector de seta reta 85" o:spid="_x0000_s1066" type="#_x0000_t32" style="position:absolute;left:48189;top:21843;width:40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" strokecolor="#76923c [2406]" strokeweight="1.5pt">
                  <v:stroke endarrow="open"/>
                </v:shape>
                <v:shape id="Caixa de texto 86" o:spid="_x0000_s1067" type="#_x0000_t202" style="position:absolute;left:48535;top:19663;width:3029;height:25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" filled="f" stroked="f" strokeweight=".5pt">
                  <v:textbox>
                    <w:txbxContent>
                      <w:p w14:paraId="0C310B62" w14:textId="4EF78F72" w:rsidR="00392166" w:rsidRPr="006F3F79" w:rsidRDefault="00392166" w:rsidP="00392166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T</w:t>
                        </w:r>
                        <w:r w:rsidR="008177B1">
                          <w:rPr>
                            <w:i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Conector de seta reta 10" o:spid="_x0000_s1068" type="#_x0000_t32" style="position:absolute;left:30148;top:1143;width:0;height:48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" strokecolor="#e36c0a [2409]" strokeweight="1.5pt">
                  <v:stroke endarrow="open"/>
                </v:shape>
                <v:shape id="Conector de seta reta 10" o:spid="_x0000_s1069" type="#_x0000_t32" style="position:absolute;left:33943;top:1031;width:0;height:48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" strokecolor="#e36c0a [2409]" strokeweight="1.5pt">
                  <v:stroke endarrow="open"/>
                </v:shape>
                <v:shape id="_x0000_s1070" type="#_x0000_t202" style="position:absolute;left:27327;width:3009;height:23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/w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011/wxQAAANsAAAAP&#10;AAAAAAAAAAAAAAAAAAcCAABkcnMvZG93bnJldi54bWxQSwUGAAAAAAMAAwC3AAAA+QIAAAAA&#10;" filled="f" stroked="f" strokeweight=".5pt">
                  <v:textbox>
                    <w:txbxContent>
                      <w:p w14:paraId="02525F90" w14:textId="77777777" w:rsidR="00392166" w:rsidRPr="007234ED" w:rsidRDefault="00392166" w:rsidP="00392166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asciiTheme="minorHAnsi" w:hAnsiTheme="minorHAnsi" w:cstheme="minorHAnsi"/>
                          </w:rPr>
                        </w:pPr>
                        <w:r w:rsidRPr="007234ED">
                          <w:rPr>
                            <w:rFonts w:asciiTheme="minorHAnsi" w:eastAsia="Calibri" w:hAnsiTheme="minorHAnsi" w:cstheme="minorHAnsi"/>
                            <w:i/>
                            <w:iCs/>
                            <w:sz w:val="18"/>
                            <w:szCs w:val="18"/>
                          </w:rPr>
                          <w:t>Fd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754128" w14:textId="3D186655" w:rsidR="00392166" w:rsidRDefault="00392166" w:rsidP="00392166">
      <w:pPr>
        <w:pStyle w:val="Corpodetexto"/>
        <w:jc w:val="center"/>
      </w:pPr>
      <w:r>
        <w:t xml:space="preserve">Figura 2: Relação entre as variáveis que </w:t>
      </w:r>
      <w:r w:rsidR="00B725D0">
        <w:t>compõem</w:t>
      </w:r>
      <w:r>
        <w:t xml:space="preserve"> a planta.</w:t>
      </w:r>
    </w:p>
    <w:p w14:paraId="7B515945" w14:textId="77777777" w:rsidR="00392166" w:rsidRDefault="00392166" w:rsidP="00392166">
      <w:pPr>
        <w:pStyle w:val="Corpodetexto"/>
        <w:jc w:val="center"/>
      </w:pPr>
    </w:p>
    <w:p w14:paraId="7ADA9FAD" w14:textId="77777777" w:rsidR="00392166" w:rsidRPr="008817B3" w:rsidRDefault="00392166" w:rsidP="00392166">
      <w:pPr>
        <w:pStyle w:val="Corpodetexto"/>
        <w:numPr>
          <w:ilvl w:val="0"/>
          <w:numId w:val="39"/>
        </w:numPr>
        <w:rPr>
          <w:b/>
          <w:u w:val="single"/>
        </w:rPr>
      </w:pPr>
      <w:r w:rsidRPr="008817B3">
        <w:rPr>
          <w:b/>
          <w:u w:val="single"/>
        </w:rPr>
        <w:t>Válvulas de controle</w:t>
      </w:r>
    </w:p>
    <w:p w14:paraId="302CBA8B" w14:textId="21216FDF" w:rsidR="00392166" w:rsidRDefault="00392166" w:rsidP="00392166">
      <w:pPr>
        <w:pStyle w:val="Corpodetexto"/>
        <w:rPr>
          <w:b/>
        </w:rPr>
      </w:pPr>
      <w:r>
        <w:t xml:space="preserve">A unidade deverá trabalhar com uma </w:t>
      </w:r>
      <w:r w:rsidRPr="009A6C9D">
        <w:rPr>
          <w:b/>
        </w:rPr>
        <w:t>vazão nominal de 5 gpm</w:t>
      </w:r>
      <w:r>
        <w:t xml:space="preserve"> com água (considerar Gf =1). Para essa vazão</w:t>
      </w:r>
      <w:r w:rsidR="008B0A24">
        <w:t>,</w:t>
      </w:r>
      <w:r>
        <w:t xml:space="preserve"> a perda de carga na </w:t>
      </w:r>
      <w:r w:rsidRPr="009A6C9D">
        <w:rPr>
          <w:b/>
        </w:rPr>
        <w:t>tubulação de saída é de 5 psi</w:t>
      </w:r>
      <w:r>
        <w:t xml:space="preserve">. Tanto o tanque quanto a saída da tubulação estão </w:t>
      </w:r>
      <w:r w:rsidR="008B0A24">
        <w:t>sob a</w:t>
      </w:r>
      <w:r>
        <w:t xml:space="preserve"> mesma pressão. Já a </w:t>
      </w:r>
      <w:r w:rsidRPr="009A6C9D">
        <w:rPr>
          <w:b/>
        </w:rPr>
        <w:t>alimentação do tanque</w:t>
      </w:r>
      <w:r>
        <w:t xml:space="preserve"> está sujeita a uma </w:t>
      </w:r>
      <w:r w:rsidRPr="009A6C9D">
        <w:rPr>
          <w:b/>
        </w:rPr>
        <w:t>pressão estática de 20 psi</w:t>
      </w:r>
      <w:r>
        <w:t xml:space="preserve"> </w:t>
      </w:r>
      <w:r w:rsidRPr="006B09A9">
        <w:rPr>
          <w:i/>
        </w:rPr>
        <w:t xml:space="preserve">devido </w:t>
      </w:r>
      <w:r w:rsidR="006027D9">
        <w:rPr>
          <w:i/>
        </w:rPr>
        <w:t>à</w:t>
      </w:r>
      <w:r w:rsidRPr="006B09A9">
        <w:rPr>
          <w:i/>
        </w:rPr>
        <w:t xml:space="preserve"> coluna d’água</w:t>
      </w:r>
      <w:r>
        <w:t xml:space="preserve"> e </w:t>
      </w:r>
      <w:r w:rsidR="00036AF2">
        <w:t>à</w:t>
      </w:r>
      <w:r>
        <w:t xml:space="preserve"> </w:t>
      </w:r>
      <w:r w:rsidRPr="009A6C9D">
        <w:rPr>
          <w:b/>
        </w:rPr>
        <w:t>perda de carga</w:t>
      </w:r>
      <w:r w:rsidR="00753EAA">
        <w:rPr>
          <w:b/>
        </w:rPr>
        <w:t>, para a vazão nominal de 5 gpm da caixa d’água até o ponto de bifurcação entre a corrente quente e a corrente fria,</w:t>
      </w:r>
      <w:r>
        <w:t xml:space="preserve"> de </w:t>
      </w:r>
      <w:r w:rsidRPr="009A6C9D">
        <w:rPr>
          <w:b/>
        </w:rPr>
        <w:t>1</w:t>
      </w:r>
      <w:r>
        <w:rPr>
          <w:b/>
        </w:rPr>
        <w:t> </w:t>
      </w:r>
      <w:r w:rsidRPr="009A6C9D">
        <w:rPr>
          <w:b/>
        </w:rPr>
        <w:t>psi</w:t>
      </w:r>
      <w:r>
        <w:t xml:space="preserve">.  A </w:t>
      </w:r>
      <w:r w:rsidRPr="009A6C9D">
        <w:rPr>
          <w:b/>
        </w:rPr>
        <w:t>perda de carga no aquecedor de passagem</w:t>
      </w:r>
      <w:r w:rsidR="00D17322">
        <w:t>, para uma vazão nominal de 3 gpm,</w:t>
      </w:r>
      <w:r>
        <w:t xml:space="preserve"> é de </w:t>
      </w:r>
      <w:r w:rsidRPr="009A6C9D">
        <w:rPr>
          <w:b/>
        </w:rPr>
        <w:t>2 psi</w:t>
      </w:r>
      <w:r>
        <w:t xml:space="preserve">. A unidade deverá ser capaz de </w:t>
      </w:r>
      <w:r w:rsidR="00D17322">
        <w:t>operar com</w:t>
      </w:r>
      <w:r>
        <w:t xml:space="preserve"> </w:t>
      </w:r>
      <w:r w:rsidRPr="009A6C9D">
        <w:rPr>
          <w:b/>
        </w:rPr>
        <w:t>vazão máxima de 10 gpm</w:t>
      </w:r>
      <w:r>
        <w:t xml:space="preserve">.  A </w:t>
      </w:r>
      <w:r w:rsidRPr="009A6C9D">
        <w:rPr>
          <w:b/>
        </w:rPr>
        <w:t>bomba centrífuga</w:t>
      </w:r>
      <w:r>
        <w:t xml:space="preserve"> disponível para operar a planta tem </w:t>
      </w:r>
      <m:oMath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B,max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=30 psi e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</w:rPr>
          <m:t>=20 gpm</m:t>
        </m:r>
      </m:oMath>
      <w:r w:rsidRPr="009A6C9D">
        <w:rPr>
          <w:b/>
        </w:rPr>
        <w:t>.</w:t>
      </w:r>
    </w:p>
    <w:p w14:paraId="3EFD225D" w14:textId="77777777" w:rsidR="00392166" w:rsidRDefault="00392166" w:rsidP="00392166">
      <w:pPr>
        <w:pStyle w:val="Corpodetexto"/>
      </w:pPr>
      <w:r>
        <w:t>A equação básica que descreve o funcionamento de uma válvula de controle é dada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4"/>
        <w:gridCol w:w="734"/>
      </w:tblGrid>
      <w:tr w:rsidR="00392166" w14:paraId="53075C2C" w14:textId="77777777" w:rsidTr="00D66830">
        <w:tc>
          <w:tcPr>
            <w:tcW w:w="8188" w:type="dxa"/>
            <w:vAlign w:val="bottom"/>
          </w:tcPr>
          <w:p w14:paraId="101C28A6" w14:textId="77777777" w:rsidR="00392166" w:rsidRDefault="00392166" w:rsidP="00D66830">
            <w:pPr>
              <w:pStyle w:val="Equaes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Cv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Pv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Gf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740" w:type="dxa"/>
            <w:vAlign w:val="center"/>
          </w:tcPr>
          <w:p w14:paraId="23501A22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5C67EB4F" w14:textId="77777777" w:rsidR="00392166" w:rsidRPr="008B7DDB" w:rsidRDefault="00392166" w:rsidP="00392166">
      <w:pPr>
        <w:pStyle w:val="Corpodetexto"/>
        <w:ind w:firstLine="0"/>
      </w:pPr>
      <w:r>
        <w:t>onde:</w:t>
      </w:r>
      <w:r>
        <w:tab/>
      </w:r>
      <m:oMath>
        <m:r>
          <w:rPr>
            <w:rFonts w:ascii="Cambria Math" w:hAnsi="Cambria Math"/>
          </w:rPr>
          <m:t>F</m:t>
        </m:r>
      </m:oMath>
      <w:r>
        <w:t xml:space="preserve"> : é a vazão em gpm,</w:t>
      </w:r>
      <w:r>
        <w:tab/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: função que relaciona a abertura da válvula com o tipo de obturador (p.ex., linear, parabólico, igual percentagem, etc.), </w:t>
      </w:r>
      <w:r>
        <w:tab/>
      </w:r>
      <m:oMath>
        <m:r>
          <w:rPr>
            <w:rFonts w:ascii="Cambria Math" w:hAnsi="Cambria Math"/>
          </w:rPr>
          <m:t>Cv</m:t>
        </m:r>
      </m:oMath>
      <w:r>
        <w:t> : coeficiente de vazão (tamanho característico da válvula) [gpm/psi</w:t>
      </w:r>
      <w:r>
        <w:rPr>
          <w:vertAlign w:val="superscript"/>
        </w:rPr>
        <w:t>0,5</w:t>
      </w:r>
      <w:r>
        <w:t xml:space="preserve">], </w:t>
      </w:r>
      <w: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Pv</m:t>
        </m:r>
      </m:oMath>
      <w:r>
        <w:t xml:space="preserve"> : perda de carga na válvula [psi] e </w:t>
      </w:r>
      <m:oMath>
        <m:r>
          <w:rPr>
            <w:rFonts w:ascii="Cambria Math" w:hAnsi="Cambria Math"/>
          </w:rPr>
          <m:t>Gf</m:t>
        </m:r>
      </m:oMath>
      <w:r>
        <w:t xml:space="preserve"> : que é a razão entre a massa específica do líquido e a massa específica da água @ 60 °F. </w:t>
      </w:r>
    </w:p>
    <w:p w14:paraId="19BB220C" w14:textId="77777777" w:rsidR="00392166" w:rsidRDefault="00392166" w:rsidP="00392166">
      <w:pPr>
        <w:pStyle w:val="Ttulo4"/>
      </w:pPr>
      <w:r w:rsidRPr="006F3F79">
        <w:lastRenderedPageBreak/>
        <w:t>Modelagem das válvulas de alimentação</w:t>
      </w:r>
    </w:p>
    <w:p w14:paraId="3B15F2DD" w14:textId="38F3D499" w:rsidR="00392166" w:rsidRPr="008B7DDB" w:rsidRDefault="00392166" w:rsidP="00392166">
      <w:pPr>
        <w:pStyle w:val="Corpodetexto"/>
      </w:pPr>
      <w:r>
        <w:t xml:space="preserve">Tomando por base os dados apresentados para o sistema, podemos calcular 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Pv</m:t>
        </m:r>
      </m:oMath>
      <w:r>
        <w:t xml:space="preserve"> tanto para </w:t>
      </w:r>
      <w:r w:rsidR="001239ED">
        <w:t xml:space="preserve">a </w:t>
      </w:r>
      <w:r>
        <w:t xml:space="preserve">linha correspondente </w:t>
      </w:r>
      <w:r w:rsidR="001239ED">
        <w:t>à</w:t>
      </w:r>
      <w:r>
        <w:t xml:space="preserve"> corrente fria</w:t>
      </w:r>
      <w:r w:rsidR="00BB2CB2">
        <w:t>,</w:t>
      </w:r>
      <w:r w:rsidR="00BB0584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="006C6508">
        <w:t xml:space="preserve">, </w:t>
      </w:r>
      <w:r>
        <w:t xml:space="preserve">quanto </w:t>
      </w:r>
      <w:r w:rsidR="001239ED">
        <w:t>à</w:t>
      </w:r>
      <w:r>
        <w:t xml:space="preserve"> quente </w:t>
      </w:r>
      <w:r w:rsidR="006C6508">
        <w:t>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6C6508">
        <w:t>)</w:t>
      </w:r>
      <w:r w:rsidR="00D572CE">
        <w:t xml:space="preserve"> </w:t>
      </w:r>
      <w:r>
        <w:t>em função das vazões é dado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4"/>
        <w:gridCol w:w="734"/>
      </w:tblGrid>
      <w:tr w:rsidR="00392166" w14:paraId="70BC5080" w14:textId="77777777" w:rsidTr="00D66830">
        <w:tc>
          <w:tcPr>
            <w:tcW w:w="8188" w:type="dxa"/>
            <w:vAlign w:val="bottom"/>
          </w:tcPr>
          <w:p w14:paraId="5412CD38" w14:textId="77777777" w:rsidR="00392166" w:rsidRDefault="00392166" w:rsidP="00D66830">
            <w:pPr>
              <w:pStyle w:val="Equaes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=20-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40" w:type="dxa"/>
            <w:vAlign w:val="center"/>
          </w:tcPr>
          <w:p w14:paraId="7057BB60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  <w:tr w:rsidR="00392166" w14:paraId="57C39562" w14:textId="77777777" w:rsidTr="00D66830">
        <w:tc>
          <w:tcPr>
            <w:tcW w:w="8188" w:type="dxa"/>
            <w:vAlign w:val="bottom"/>
          </w:tcPr>
          <w:p w14:paraId="03693DCF" w14:textId="77777777" w:rsidR="00392166" w:rsidRDefault="00392166" w:rsidP="00D66830">
            <w:pPr>
              <w:pStyle w:val="Equaes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=20-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40" w:type="dxa"/>
            <w:vAlign w:val="center"/>
          </w:tcPr>
          <w:p w14:paraId="7774D2B0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0546BCBA" w14:textId="649431A2" w:rsidR="00392166" w:rsidRDefault="00392166" w:rsidP="00392166">
      <w:pPr>
        <w:pStyle w:val="Corpodetexto"/>
        <w:ind w:firstLine="0"/>
      </w:pPr>
      <w:r>
        <w:t xml:space="preserve">Visando atender as demandas requeridas para as vazões máximas se dimensionou uma válvula com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=2,5</m:t>
        </m:r>
      </m:oMath>
      <w:r>
        <w:t xml:space="preserve"> e obturador linear (i.e.,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) para a válvula instalada na corrente fria e um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=5</m:t>
        </m:r>
      </m:oMath>
      <w:r>
        <w:t xml:space="preserve"> e obturador parabólico (i.e.,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1,6</m:t>
            </m:r>
          </m:sup>
        </m:sSubSup>
      </m:oMath>
      <w:r>
        <w:t xml:space="preserve"> ) para a válvula instalada na corrente quente. Substituindo essas expressões juntamente com os</w:t>
      </w:r>
      <w:r w:rsidR="00775C61">
        <w:t xml:space="preserve"> respectivos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Pv</m:t>
        </m:r>
      </m:oMath>
      <w:r>
        <w:t xml:space="preserve"> das válvulas, chegamos ao sistema de equações que permitirá que se calcule as vazões das correntes fria (</w:t>
      </w:r>
      <m:oMath>
        <m:r>
          <w:rPr>
            <w:rFonts w:ascii="Cambria Math" w:hAnsi="Cambria Math"/>
          </w:rPr>
          <m:t>Ff</m:t>
        </m:r>
      </m:oMath>
      <w:r>
        <w:t>) e quente (</w:t>
      </w:r>
      <m:oMath>
        <m:r>
          <w:rPr>
            <w:rFonts w:ascii="Cambria Math" w:hAnsi="Cambria Math"/>
          </w:rPr>
          <m:t>Fq</m:t>
        </m:r>
      </m:oMath>
      <w:r>
        <w:t xml:space="preserve">) em função da abertura das válvulas (i.e.,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). O sistema de equações a ser resolvido é dado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6"/>
        <w:gridCol w:w="732"/>
      </w:tblGrid>
      <w:tr w:rsidR="00392166" w14:paraId="11964949" w14:textId="77777777" w:rsidTr="00D66830">
        <w:tc>
          <w:tcPr>
            <w:tcW w:w="8188" w:type="dxa"/>
            <w:vAlign w:val="bottom"/>
          </w:tcPr>
          <w:p w14:paraId="05C2E32C" w14:textId="77777777" w:rsidR="00392166" w:rsidRDefault="00392166" w:rsidP="00D66830">
            <w:pPr>
              <w:pStyle w:val="Equaes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=2,5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 20-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740" w:type="dxa"/>
            <w:vAlign w:val="center"/>
          </w:tcPr>
          <w:p w14:paraId="2091B9EC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  <w:tr w:rsidR="00392166" w14:paraId="02B1A2F9" w14:textId="77777777" w:rsidTr="00D66830">
        <w:tc>
          <w:tcPr>
            <w:tcW w:w="8188" w:type="dxa"/>
            <w:vAlign w:val="bottom"/>
          </w:tcPr>
          <w:p w14:paraId="4D8631FC" w14:textId="77777777" w:rsidR="00392166" w:rsidRDefault="00BA0BB8" w:rsidP="00D66830">
            <w:pPr>
              <w:pStyle w:val="Equaes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=5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1,6</m:t>
                    </m:r>
                  </m:sup>
                </m:sSub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20-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740" w:type="dxa"/>
            <w:vAlign w:val="center"/>
          </w:tcPr>
          <w:p w14:paraId="303880CA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73C5D8E9" w14:textId="17320925" w:rsidR="00392166" w:rsidRDefault="00392166" w:rsidP="00392166">
      <w:pPr>
        <w:pStyle w:val="Corpodetexto"/>
        <w:ind w:firstLine="0"/>
      </w:pPr>
      <w:r>
        <w:t xml:space="preserve">Para permitir a resolução rápida e facilitar a implementação em </w:t>
      </w:r>
      <w:r w:rsidR="00720582">
        <w:t xml:space="preserve">Python (ou </w:t>
      </w:r>
      <w:r w:rsidRPr="00B03AAB">
        <w:rPr>
          <w:i/>
        </w:rPr>
        <w:t>matlab</w:t>
      </w:r>
      <w:r w:rsidR="0037193F">
        <w:rPr>
          <w:iCs/>
        </w:rPr>
        <w:t>)</w:t>
      </w:r>
      <w:r>
        <w:t xml:space="preserve"> podemos resolver analiticamente esse sistema de equações, sendo que solução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em função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é dado por:</w:t>
      </w:r>
    </w:p>
    <w:tbl>
      <w:tblPr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8056"/>
        <w:gridCol w:w="732"/>
      </w:tblGrid>
      <w:tr w:rsidR="00392166" w14:paraId="74E3C3FA" w14:textId="77777777" w:rsidTr="00D66830">
        <w:tc>
          <w:tcPr>
            <w:tcW w:w="8188" w:type="dxa"/>
            <w:shd w:val="clear" w:color="auto" w:fill="EEECE1" w:themeFill="background2"/>
            <w:vAlign w:val="bottom"/>
          </w:tcPr>
          <w:p w14:paraId="081F542B" w14:textId="77777777" w:rsidR="00392166" w:rsidRDefault="00BA0BB8" w:rsidP="00D66830">
            <w:pPr>
              <w:pStyle w:val="Equaes"/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≝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125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+500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+4</m:t>
                    </m:r>
                  </m:den>
                </m:f>
              </m:oMath>
            </m:oMathPara>
          </w:p>
        </w:tc>
        <w:tc>
          <w:tcPr>
            <w:tcW w:w="740" w:type="dxa"/>
            <w:shd w:val="clear" w:color="auto" w:fill="EEECE1" w:themeFill="background2"/>
            <w:vAlign w:val="center"/>
          </w:tcPr>
          <w:p w14:paraId="34ECA0DB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60E24687" w14:textId="77777777" w:rsidR="00392166" w:rsidRDefault="00392166" w:rsidP="00392166">
      <w:pPr>
        <w:pStyle w:val="Corpodetexto"/>
        <w:ind w:firstLine="0"/>
      </w:pPr>
      <w:r>
        <w:t xml:space="preserve">Substituindo (6) em (5) e resolvendo para </w:t>
      </w:r>
      <m:oMath>
        <m:r>
          <w:rPr>
            <w:rFonts w:ascii="Cambria Math" w:hAnsi="Cambria Math"/>
          </w:rPr>
          <m:t>Fq</m:t>
        </m:r>
      </m:oMath>
      <w:r>
        <w:t xml:space="preserve"> em função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chegamos a seguinte expressão:</w:t>
      </w:r>
    </w:p>
    <w:tbl>
      <w:tblPr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8329"/>
        <w:gridCol w:w="459"/>
      </w:tblGrid>
      <w:tr w:rsidR="00392166" w14:paraId="42F68755" w14:textId="77777777" w:rsidTr="00D66830">
        <w:tc>
          <w:tcPr>
            <w:tcW w:w="8188" w:type="dxa"/>
            <w:shd w:val="clear" w:color="auto" w:fill="EEECE1" w:themeFill="background2"/>
            <w:vAlign w:val="bottom"/>
          </w:tcPr>
          <w:p w14:paraId="63B89ADB" w14:textId="77777777" w:rsidR="00392166" w:rsidRDefault="00BA0BB8" w:rsidP="00D66830">
            <w:pPr>
              <w:autoSpaceDE w:val="0"/>
              <w:autoSpaceDN w:val="0"/>
              <w:adjustRightInd w:val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)≝</m:t>
              </m:r>
            </m:oMath>
            <w:r w:rsidR="00392166">
              <w:rPr>
                <w:position w:val="-147"/>
                <w:sz w:val="24"/>
                <w:szCs w:val="24"/>
              </w:rPr>
              <w:t xml:space="preserve"> </w:t>
            </w:r>
            <w:r w:rsidR="00392166">
              <w:rPr>
                <w:noProof/>
                <w:lang w:eastAsia="pt-BR"/>
              </w:rPr>
              <w:drawing>
                <wp:inline distT="0" distB="0" distL="0" distR="0" wp14:anchorId="059AC19E" wp14:editId="6BAC0186">
                  <wp:extent cx="5185685" cy="368628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A483E73.tmp"/>
                          <pic:cNvPicPr/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2"/>
                          <a:stretch/>
                        </pic:blipFill>
                        <pic:spPr bwMode="auto">
                          <a:xfrm>
                            <a:off x="0" y="0"/>
                            <a:ext cx="5214605" cy="37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  <w:shd w:val="clear" w:color="auto" w:fill="EEECE1" w:themeFill="background2"/>
            <w:vAlign w:val="center"/>
          </w:tcPr>
          <w:p w14:paraId="3C19C064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06B29AE7" w14:textId="7EAED8B9" w:rsidR="00392166" w:rsidRDefault="00392166" w:rsidP="00392166">
      <w:pPr>
        <w:pStyle w:val="Corpodetexto"/>
        <w:ind w:firstLine="0"/>
      </w:pPr>
      <w:r>
        <w:t xml:space="preserve">Para facilitar a utilização, a seguir se apresenta o respectivo código otimizado para ser implementado diretamente em uma função do </w:t>
      </w:r>
      <w:r w:rsidRPr="00DE02A1">
        <w:rPr>
          <w:i/>
        </w:rPr>
        <w:t>matlab</w:t>
      </w:r>
      <w:r w:rsidR="00745F12">
        <w:rPr>
          <w:i/>
        </w:rPr>
        <w:t>, o qual pode ser convertido facilmente para o Python</w:t>
      </w:r>
      <w:r>
        <w:rPr>
          <w:i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392166" w14:paraId="5AE2053B" w14:textId="77777777" w:rsidTr="00D66830">
        <w:tc>
          <w:tcPr>
            <w:tcW w:w="8928" w:type="dxa"/>
            <w:shd w:val="clear" w:color="auto" w:fill="F2F2F2" w:themeFill="background1" w:themeFillShade="F2"/>
          </w:tcPr>
          <w:p w14:paraId="0CED4D4A" w14:textId="77777777" w:rsidR="00392166" w:rsidRPr="00CB4182" w:rsidRDefault="00392166" w:rsidP="00D66830">
            <w:pPr>
              <w:pStyle w:val="Corpodetexto"/>
              <w:spacing w:after="0"/>
              <w:ind w:firstLine="0"/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B4182">
              <w:rPr>
                <w:rFonts w:ascii="Cordia New" w:hAnsi="Cordia New" w:cs="Cordia New"/>
                <w:sz w:val="24"/>
                <w:szCs w:val="24"/>
                <w:lang w:val="en-US"/>
              </w:rPr>
              <w:t xml:space="preserve">function Fqq = </w:t>
            </w:r>
            <w:proofErr w:type="gramStart"/>
            <w:r w:rsidRPr="00CB4182">
              <w:rPr>
                <w:rFonts w:ascii="Cordia New" w:hAnsi="Cordia New" w:cs="Cordia New"/>
                <w:sz w:val="24"/>
                <w:szCs w:val="24"/>
                <w:lang w:val="en-US"/>
              </w:rPr>
              <w:t>Fq(</w:t>
            </w:r>
            <w:proofErr w:type="gramEnd"/>
            <w:r w:rsidRPr="00CB4182">
              <w:rPr>
                <w:rFonts w:ascii="Cordia New" w:hAnsi="Cordia New" w:cs="Cordia New"/>
                <w:sz w:val="24"/>
                <w:szCs w:val="24"/>
                <w:lang w:val="en-US"/>
              </w:rPr>
              <w:t>xf, xq)</w:t>
            </w:r>
          </w:p>
          <w:p w14:paraId="06BABA4C" w14:textId="77777777" w:rsidR="00392166" w:rsidRPr="004B37A4" w:rsidRDefault="00392166" w:rsidP="00D66830">
            <w:pPr>
              <w:pStyle w:val="Corpodetexto"/>
              <w:spacing w:after="0"/>
              <w:rPr>
                <w:rFonts w:ascii="Cordia New" w:hAnsi="Cordia New" w:cs="Cordia New"/>
                <w:sz w:val="24"/>
                <w:szCs w:val="24"/>
                <w:lang w:val="de-DE"/>
              </w:rPr>
            </w:pPr>
            <w:r w:rsidRPr="00CB4182">
              <w:rPr>
                <w:rFonts w:ascii="Cordia New" w:hAnsi="Cordia New" w:cs="Cordia New"/>
                <w:sz w:val="24"/>
                <w:szCs w:val="24"/>
                <w:lang w:val="en-US"/>
              </w:rPr>
              <w:t xml:space="preserve">  </w:t>
            </w:r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 xml:space="preserve">t1 = xq ^ 0.2;    t2 = t1 ^ </w:t>
            </w:r>
            <w:proofErr w:type="gramStart"/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>2;  t</w:t>
            </w:r>
            <w:proofErr w:type="gramEnd"/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>5 = xf ^ 2;  t7 = xq ^ 2;  t9 = t1 * xq * t7;  t10 = t9 * t5;</w:t>
            </w:r>
          </w:p>
          <w:p w14:paraId="4489A1BE" w14:textId="77777777" w:rsidR="00392166" w:rsidRPr="004B37A4" w:rsidRDefault="00392166" w:rsidP="00D66830">
            <w:pPr>
              <w:pStyle w:val="Corpodetexto"/>
              <w:spacing w:after="0"/>
              <w:rPr>
                <w:rFonts w:ascii="Cordia New" w:hAnsi="Cordia New" w:cs="Cordia New"/>
                <w:sz w:val="24"/>
                <w:szCs w:val="24"/>
                <w:lang w:val="de-DE"/>
              </w:rPr>
            </w:pPr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 xml:space="preserve">  t14 = t7 ^ </w:t>
            </w:r>
            <w:proofErr w:type="gramStart"/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>2;  t</w:t>
            </w:r>
            <w:proofErr w:type="gramEnd"/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>16 = t2 * t7 * t14;  t17 = t16 * t5;  t20 = sqrt(0.9e1 * t10 + 0.50e2 * t17);  t26 = t5 ^ 2;</w:t>
            </w:r>
          </w:p>
          <w:p w14:paraId="6F0ECF56" w14:textId="77777777" w:rsidR="00392166" w:rsidRPr="004B37A4" w:rsidRDefault="00392166" w:rsidP="00D66830">
            <w:pPr>
              <w:pStyle w:val="Corpodetexto"/>
              <w:spacing w:after="0"/>
              <w:ind w:left="851" w:hanging="491"/>
              <w:rPr>
                <w:rFonts w:ascii="Cordia New" w:hAnsi="Cordia New" w:cs="Cordia New"/>
                <w:sz w:val="24"/>
                <w:szCs w:val="24"/>
                <w:lang w:val="de-DE"/>
              </w:rPr>
            </w:pPr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 xml:space="preserve">  t38 = </w:t>
            </w:r>
            <w:proofErr w:type="gramStart"/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>sqrt(</w:t>
            </w:r>
            <w:proofErr w:type="gramEnd"/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>-0.1e1 * (-0.180e3 - 0.45e2 * t5 - 0.250e3 * t10 - 0.1180e4 * t9 + 0.60e2 * t20) / (0.6552e4 * t10 + 0.648e3 * t5 + 0.16400e5 * t17 + 0.900e3 * t9 * t26 + 0.2500e4 * t16 * t26 + 0.81e2 * t26 + 0.55696e5 * t16 + 0.16992e5 * t9 + 0.1296e4));</w:t>
            </w:r>
          </w:p>
          <w:p w14:paraId="263503DD" w14:textId="77777777" w:rsidR="00392166" w:rsidRPr="000B427C" w:rsidRDefault="00392166" w:rsidP="00D66830">
            <w:pPr>
              <w:pStyle w:val="Corpodetexto"/>
              <w:spacing w:after="0"/>
              <w:ind w:left="426" w:firstLine="0"/>
              <w:rPr>
                <w:rFonts w:ascii="Cordia New" w:hAnsi="Cordia New" w:cs="Cordia New"/>
                <w:sz w:val="24"/>
                <w:szCs w:val="24"/>
              </w:rPr>
            </w:pPr>
            <w:r w:rsidRPr="004B37A4">
              <w:rPr>
                <w:rFonts w:ascii="Cordia New" w:hAnsi="Cordia New" w:cs="Cordia New"/>
                <w:sz w:val="24"/>
                <w:szCs w:val="24"/>
                <w:lang w:val="de-DE"/>
              </w:rPr>
              <w:t xml:space="preserve">  </w:t>
            </w:r>
            <w:r w:rsidRPr="000B427C">
              <w:rPr>
                <w:rFonts w:ascii="Cordia New" w:hAnsi="Cordia New" w:cs="Cordia New"/>
                <w:sz w:val="24"/>
                <w:szCs w:val="24"/>
              </w:rPr>
              <w:t xml:space="preserve">Fqq = </w:t>
            </w:r>
            <w:r>
              <w:rPr>
                <w:rFonts w:ascii="Cordia New" w:hAnsi="Cordia New" w:cs="Cordia New"/>
                <w:sz w:val="24"/>
                <w:szCs w:val="24"/>
              </w:rPr>
              <w:t xml:space="preserve">60 </w:t>
            </w:r>
            <w:r w:rsidRPr="000B427C">
              <w:rPr>
                <w:rFonts w:ascii="Cordia New" w:hAnsi="Cordia New" w:cs="Cordia New"/>
                <w:sz w:val="24"/>
                <w:szCs w:val="24"/>
              </w:rPr>
              <w:t>* t1 * t2 * xq * t38;</w:t>
            </w:r>
          </w:p>
        </w:tc>
      </w:tr>
      <w:tr w:rsidR="00392166" w14:paraId="230E736F" w14:textId="77777777" w:rsidTr="00D66830">
        <w:tc>
          <w:tcPr>
            <w:tcW w:w="8928" w:type="dxa"/>
          </w:tcPr>
          <w:p w14:paraId="2BEFA15F" w14:textId="77777777" w:rsidR="00392166" w:rsidRDefault="00392166" w:rsidP="00D66830">
            <w:pPr>
              <w:pStyle w:val="Corpodetexto"/>
              <w:ind w:firstLine="0"/>
            </w:pPr>
            <w:r>
              <w:lastRenderedPageBreak/>
              <w:t xml:space="preserve">Depois de se ter calculado o valor de </w:t>
            </w:r>
            <m:oMath>
              <m:r>
                <w:rPr>
                  <w:rFonts w:ascii="Cambria Math" w:hAnsi="Cambria Math"/>
                </w:rPr>
                <m:t>Fq</m:t>
              </m:r>
            </m:oMath>
            <w:r>
              <w:t xml:space="preserve"> se poderá substituí-lo juntamente com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t xml:space="preserve"> na expressão (6) para se obter a correspondente vazão do fluido frio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t>.</w:t>
            </w:r>
          </w:p>
        </w:tc>
      </w:tr>
    </w:tbl>
    <w:p w14:paraId="7C6F2C75" w14:textId="77777777" w:rsidR="00392166" w:rsidRDefault="00392166" w:rsidP="00392166">
      <w:pPr>
        <w:pStyle w:val="Corpodetexto"/>
        <w:ind w:firstLin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12"/>
        <w:gridCol w:w="4576"/>
      </w:tblGrid>
      <w:tr w:rsidR="00392166" w14:paraId="1D204DDB" w14:textId="77777777" w:rsidTr="00D66830">
        <w:tc>
          <w:tcPr>
            <w:tcW w:w="4316" w:type="dxa"/>
          </w:tcPr>
          <w:p w14:paraId="50097B1D" w14:textId="77777777" w:rsidR="00392166" w:rsidRDefault="00392166" w:rsidP="00D66830">
            <w:pPr>
              <w:pStyle w:val="Corpodetexto"/>
              <w:ind w:firstLine="0"/>
            </w:pPr>
            <w:r w:rsidRPr="00610F59">
              <w:rPr>
                <w:noProof/>
                <w:lang w:eastAsia="pt-BR" w:bidi="ar-SA"/>
              </w:rPr>
              <w:drawing>
                <wp:inline distT="0" distB="0" distL="0" distR="0" wp14:anchorId="0510DBA0" wp14:editId="72C649DC">
                  <wp:extent cx="2722729" cy="2722729"/>
                  <wp:effectExtent l="0" t="0" r="1905" b="1905"/>
                  <wp:docPr id="56" name="Imagem 56" descr="Gráfic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m 56" descr="Gráfico&#10;&#10;Descrição gerada automaticamente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22" cy="2728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8" w:type="dxa"/>
          </w:tcPr>
          <w:p w14:paraId="16C4F60F" w14:textId="77777777" w:rsidR="00392166" w:rsidRDefault="00392166" w:rsidP="00D66830">
            <w:pPr>
              <w:pStyle w:val="Corpodetexto"/>
              <w:ind w:firstLine="0"/>
            </w:pPr>
            <w:r w:rsidRPr="00610F59">
              <w:rPr>
                <w:noProof/>
                <w:lang w:eastAsia="pt-BR" w:bidi="ar-SA"/>
              </w:rPr>
              <w:drawing>
                <wp:inline distT="0" distB="0" distL="0" distR="0" wp14:anchorId="3C0C7ABA" wp14:editId="45CD0A83">
                  <wp:extent cx="2968388" cy="2968388"/>
                  <wp:effectExtent l="0" t="0" r="3810" b="3810"/>
                  <wp:docPr id="57" name="Imagem 57" descr="Desenho de pessoa com guarda-chuva aber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m 57" descr="Desenho de pessoa com guarda-chuva aberto&#10;&#10;Descrição gerada automaticamente com confiança média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178" cy="297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578B12" w14:textId="77777777" w:rsidR="00392166" w:rsidRPr="00E81E77" w:rsidRDefault="00392166" w:rsidP="00392166">
      <w:pPr>
        <w:pStyle w:val="Figurapic"/>
        <w:rPr>
          <w:b w:val="0"/>
          <w:sz w:val="20"/>
          <w:szCs w:val="20"/>
        </w:rPr>
      </w:pPr>
      <w:r w:rsidRPr="00E81E77">
        <w:rPr>
          <w:rFonts w:cstheme="minorHAnsi"/>
          <w:sz w:val="20"/>
          <w:szCs w:val="20"/>
        </w:rPr>
        <w:t>Figura </w:t>
      </w:r>
      <w:r>
        <w:rPr>
          <w:rFonts w:cstheme="minorHAnsi"/>
          <w:sz w:val="20"/>
          <w:szCs w:val="20"/>
        </w:rPr>
        <w:t>3</w:t>
      </w:r>
      <w:r w:rsidRPr="00E81E77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b w:val="0"/>
          <w:sz w:val="20"/>
          <w:szCs w:val="20"/>
        </w:rPr>
        <w:t xml:space="preserve">Vazões de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Fq</m:t>
        </m:r>
      </m:oMath>
      <w:r>
        <w:rPr>
          <w:rFonts w:cstheme="minorHAnsi"/>
          <w:b w:val="0"/>
          <w:sz w:val="20"/>
          <w:szCs w:val="20"/>
        </w:rPr>
        <w:t xml:space="preserve"> e </w:t>
      </w:r>
      <m:oMath>
        <m:sSub>
          <m:sSubPr>
            <m:ctrlPr>
              <w:rPr>
                <w:rFonts w:ascii="Cambria Math" w:hAnsi="Cambria Math" w:cstheme="minorHAnsi"/>
                <w:b w:val="0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f</m:t>
            </m:r>
          </m:sub>
        </m:sSub>
      </m:oMath>
      <w:r>
        <w:rPr>
          <w:rFonts w:cstheme="minorHAnsi"/>
          <w:b w:val="0"/>
          <w:sz w:val="20"/>
          <w:szCs w:val="20"/>
        </w:rPr>
        <w:t xml:space="preserve"> em função de </w:t>
      </w:r>
      <m:oMath>
        <m:sSub>
          <m:sSubPr>
            <m:ctrlPr>
              <w:rPr>
                <w:rFonts w:ascii="Cambria Math" w:hAnsi="Cambria Math" w:cstheme="minorHAnsi"/>
                <w:b w:val="0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q</m:t>
            </m:r>
          </m:sub>
        </m:sSub>
      </m:oMath>
      <w:r>
        <w:rPr>
          <w:rFonts w:cstheme="minorHAnsi"/>
          <w:b w:val="0"/>
          <w:sz w:val="20"/>
          <w:szCs w:val="20"/>
        </w:rPr>
        <w:t xml:space="preserve"> e </w:t>
      </w:r>
      <m:oMath>
        <m:sSub>
          <m:sSubPr>
            <m:ctrlPr>
              <w:rPr>
                <w:rFonts w:ascii="Cambria Math" w:hAnsi="Cambria Math" w:cstheme="minorHAnsi"/>
                <w:b w:val="0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f</m:t>
            </m:r>
          </m:sub>
        </m:sSub>
      </m:oMath>
      <w:r>
        <w:rPr>
          <w:rFonts w:cstheme="minorHAnsi"/>
          <w:b w:val="0"/>
          <w:sz w:val="20"/>
          <w:szCs w:val="20"/>
        </w:rPr>
        <w:t xml:space="preserve">. A superfície relacionada a </w:t>
      </w:r>
      <m:oMath>
        <m:sSub>
          <m:sSubPr>
            <m:ctrlPr>
              <w:rPr>
                <w:rFonts w:ascii="Cambria Math" w:hAnsi="Cambria Math" w:cstheme="minorHAnsi"/>
                <w:b w:val="0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q</m:t>
            </m:r>
          </m:sub>
        </m:sSub>
      </m:oMath>
      <w:r>
        <w:rPr>
          <w:rFonts w:cstheme="minorHAnsi"/>
          <w:b w:val="0"/>
          <w:sz w:val="20"/>
          <w:szCs w:val="20"/>
        </w:rPr>
        <w:t xml:space="preserve"> é a mais curvada e apresenta como vazão máxima possível, quando (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 xml:space="preserve">xq=1 e </m:t>
        </m:r>
        <m:sSub>
          <m:sSubPr>
            <m:ctrlPr>
              <w:rPr>
                <w:rFonts w:ascii="Cambria Math" w:hAnsi="Cambria Math" w:cstheme="minorHAnsi"/>
                <w:b w:val="0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=0)</m:t>
        </m:r>
      </m:oMath>
      <w:r>
        <w:rPr>
          <w:rFonts w:cstheme="minorHAnsi"/>
          <w:b w:val="0"/>
          <w:sz w:val="20"/>
          <w:szCs w:val="20"/>
        </w:rPr>
        <w:t xml:space="preserve"> o valor aproximado de 8,1 gpm. </w:t>
      </w:r>
    </w:p>
    <w:p w14:paraId="687F1A70" w14:textId="77777777" w:rsidR="00392166" w:rsidRDefault="00392166" w:rsidP="00392166">
      <w:pPr>
        <w:pStyle w:val="Corpodetexto"/>
        <w:ind w:firstLine="0"/>
      </w:pPr>
    </w:p>
    <w:p w14:paraId="6F261FEA" w14:textId="77777777" w:rsidR="00392166" w:rsidRPr="006B09A9" w:rsidRDefault="00392166" w:rsidP="00392166">
      <w:pPr>
        <w:pStyle w:val="Corpodetexto"/>
        <w:ind w:firstLine="0"/>
      </w:pPr>
      <w:r>
        <w:t xml:space="preserve">A dedução das expressões (6) e (7) está no arquivo em </w:t>
      </w:r>
      <w:r w:rsidRPr="004A0D04">
        <w:rPr>
          <w:i/>
        </w:rPr>
        <w:t>Maple</w:t>
      </w:r>
      <w:r>
        <w:t xml:space="preserve"> disponibilizado no diretório do trabalho.</w:t>
      </w:r>
    </w:p>
    <w:p w14:paraId="24A33D0F" w14:textId="77777777" w:rsidR="00392166" w:rsidRDefault="00392166" w:rsidP="00392166">
      <w:pPr>
        <w:pStyle w:val="Ttulo4"/>
      </w:pPr>
      <w:r w:rsidRPr="006F3F79">
        <w:t>Modelagem da válvula de saída</w:t>
      </w:r>
    </w:p>
    <w:p w14:paraId="256A3567" w14:textId="2F77D4BE" w:rsidR="00392166" w:rsidRDefault="00392166" w:rsidP="00392166">
      <w:pPr>
        <w:pStyle w:val="Corpodetexto"/>
      </w:pPr>
      <w:r>
        <w:t xml:space="preserve">O procedimento para se determinar a vazão de saída é similar ao adotado no caso das vazões de entrada, sendo que a principal diferença </w:t>
      </w:r>
      <w:r w:rsidR="003B0EE0">
        <w:t>se encontra</w:t>
      </w:r>
      <w:r>
        <w:t xml:space="preserve"> no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>
        <w:t xml:space="preserve"> responsável pela vazão, que no caso da vazão de saída é fornecido pela bomba, enquanto que no caso da alimentação se deve a coluna d’água.  A equação que descreve o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fornecido pela bomba em função da vazão é dado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5"/>
        <w:gridCol w:w="733"/>
      </w:tblGrid>
      <w:tr w:rsidR="00392166" w14:paraId="78C2743E" w14:textId="77777777" w:rsidTr="00D66830">
        <w:tc>
          <w:tcPr>
            <w:tcW w:w="8188" w:type="dxa"/>
            <w:vAlign w:val="bottom"/>
          </w:tcPr>
          <w:p w14:paraId="768F78CC" w14:textId="64D606B4" w:rsidR="00392166" w:rsidRDefault="00392166" w:rsidP="00D66830">
            <w:pPr>
              <w:pStyle w:val="Equaes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B,MAX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740" w:type="dxa"/>
            <w:vAlign w:val="center"/>
          </w:tcPr>
          <w:p w14:paraId="791A15C7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56F25F97" w14:textId="73E32A9D" w:rsidR="00392166" w:rsidRDefault="00392166" w:rsidP="00392166">
      <w:pPr>
        <w:pStyle w:val="Corpodetexto"/>
      </w:pPr>
      <w:r>
        <w:t xml:space="preserve">Levando-se em conta essa expressão juntamente com os valores de perda de carga na linha em função da vazão se chega </w:t>
      </w:r>
      <w:r w:rsidR="00EC27CB">
        <w:t>à</w:t>
      </w:r>
      <w:r>
        <w:t xml:space="preserve"> expressão que permite se calcular 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Pv</m:t>
        </m:r>
      </m:oMath>
      <w:r>
        <w:t xml:space="preserve"> da válvula o qual é dado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4"/>
        <w:gridCol w:w="734"/>
      </w:tblGrid>
      <w:tr w:rsidR="00392166" w14:paraId="3EC7D62A" w14:textId="77777777" w:rsidTr="00D66830">
        <w:tc>
          <w:tcPr>
            <w:tcW w:w="8188" w:type="dxa"/>
            <w:vAlign w:val="bottom"/>
          </w:tcPr>
          <w:p w14:paraId="2B4A0171" w14:textId="5446BE33" w:rsidR="00392166" w:rsidRPr="006E44F6" w:rsidRDefault="00392166" w:rsidP="00D66830">
            <w:pPr>
              <w:pStyle w:val="Equaes"/>
              <w:jc w:val="center"/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Pv=30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20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40" w:type="dxa"/>
            <w:vAlign w:val="center"/>
          </w:tcPr>
          <w:p w14:paraId="512620DE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36FEA38" w14:textId="167C6ED9" w:rsidR="00392166" w:rsidRDefault="00392166" w:rsidP="00392166">
      <w:pPr>
        <w:pStyle w:val="Corpodetexto"/>
      </w:pPr>
      <w:r>
        <w:t>Substituindo (9) na equação da válvula (1)</w:t>
      </w:r>
      <w:r w:rsidR="000513F5">
        <w:t xml:space="preserve"> se</w:t>
      </w:r>
      <w:r>
        <w:t xml:space="preserve"> chega </w:t>
      </w:r>
      <w:r w:rsidR="000513F5">
        <w:t>à</w:t>
      </w:r>
      <w:r>
        <w:t xml:space="preserve"> expressão que permite se calcular a vazão de saída para cada abertura de válvula, a qual é dada por: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4"/>
        <w:gridCol w:w="734"/>
      </w:tblGrid>
      <w:tr w:rsidR="00392166" w14:paraId="33B4F65A" w14:textId="77777777" w:rsidTr="00D66830">
        <w:tc>
          <w:tcPr>
            <w:tcW w:w="8188" w:type="dxa"/>
            <w:vAlign w:val="bottom"/>
          </w:tcPr>
          <w:p w14:paraId="47791B78" w14:textId="05C2FD4C" w:rsidR="00392166" w:rsidRPr="006E44F6" w:rsidRDefault="00BA0BB8" w:rsidP="00D66830">
            <w:pPr>
              <w:pStyle w:val="Equaes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v,S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20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740" w:type="dxa"/>
            <w:vAlign w:val="center"/>
          </w:tcPr>
          <w:p w14:paraId="0C1F9C1F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78EC5AE9" w14:textId="604997AB" w:rsidR="004627E6" w:rsidRDefault="001F2FEA" w:rsidP="00392166">
      <w:pPr>
        <w:pStyle w:val="Corpodetexto"/>
      </w:pPr>
      <w:r>
        <w:t>Já a vazão de reciclo</w:t>
      </w:r>
      <w:r w:rsidR="006B0E21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6B0E21">
        <w:t>,</w:t>
      </w:r>
      <w:r>
        <w:t>é dada pela seguinte equação</w:t>
      </w:r>
      <w:r w:rsidR="0087166B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2"/>
        <w:gridCol w:w="736"/>
      </w:tblGrid>
      <w:tr w:rsidR="00D65232" w14:paraId="50ED628F" w14:textId="77777777" w:rsidTr="006808D3">
        <w:tc>
          <w:tcPr>
            <w:tcW w:w="8188" w:type="dxa"/>
            <w:vAlign w:val="bottom"/>
          </w:tcPr>
          <w:p w14:paraId="6A83D6EA" w14:textId="77777777" w:rsidR="00DB7058" w:rsidRPr="006C6CA4" w:rsidRDefault="00BA0BB8" w:rsidP="00DB7058">
            <w:pPr>
              <w:pStyle w:val="Corpodetex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v,r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rad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v,r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20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rad>
              </m:oMath>
            </m:oMathPara>
          </w:p>
          <w:p w14:paraId="7D39B2A6" w14:textId="580A9901" w:rsidR="00D65232" w:rsidRPr="006E44F6" w:rsidRDefault="00D65232" w:rsidP="006808D3">
            <w:pPr>
              <w:pStyle w:val="Equaes"/>
              <w:jc w:val="center"/>
              <w:rPr>
                <w:i/>
              </w:rPr>
            </w:pPr>
          </w:p>
        </w:tc>
        <w:tc>
          <w:tcPr>
            <w:tcW w:w="740" w:type="dxa"/>
            <w:vAlign w:val="center"/>
          </w:tcPr>
          <w:p w14:paraId="298791B4" w14:textId="0E7B367A" w:rsidR="00D65232" w:rsidRDefault="00D65232" w:rsidP="006808D3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 w:rsidR="00FD1AD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405BB12A" w14:textId="3D9E62AE" w:rsidR="00392166" w:rsidRDefault="00392166" w:rsidP="00392166">
      <w:pPr>
        <w:pStyle w:val="Corpodetexto"/>
      </w:pPr>
      <w:r>
        <w:t>A solução analítica</w:t>
      </w:r>
      <w:r w:rsidR="00751565">
        <w:t>, para o caso em que não houvesse</w:t>
      </w:r>
      <w:r>
        <w:t xml:space="preserve"> </w:t>
      </w:r>
      <w:r w:rsidR="00A448CB">
        <w:t xml:space="preserve">corrente de reciclo, </w:t>
      </w:r>
      <w:r w:rsidR="00837216">
        <w:t xml:space="preserve">ou seja,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  <w:r w:rsidR="00B578BB">
        <w:t>, e</w:t>
      </w:r>
      <w:r>
        <w:t xml:space="preserve"> considerando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v,S</m:t>
            </m:r>
          </m:sub>
        </m:sSub>
        <m:r>
          <w:rPr>
            <w:rFonts w:ascii="Cambria Math" w:hAnsi="Cambria Math"/>
          </w:rPr>
          <m:t xml:space="preserve">=10 </m:t>
        </m:r>
      </m:oMath>
      <w:r>
        <w:t xml:space="preserve">e obturador do tipo parabólico com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>
        <w:t xml:space="preserve"> é dado por:</w:t>
      </w:r>
    </w:p>
    <w:tbl>
      <w:tblPr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8054"/>
        <w:gridCol w:w="734"/>
      </w:tblGrid>
      <w:tr w:rsidR="00392166" w14:paraId="6183B126" w14:textId="77777777" w:rsidTr="00D66830">
        <w:tc>
          <w:tcPr>
            <w:tcW w:w="8188" w:type="dxa"/>
            <w:shd w:val="clear" w:color="auto" w:fill="EEECE1" w:themeFill="background2"/>
            <w:vAlign w:val="bottom"/>
          </w:tcPr>
          <w:p w14:paraId="18A86344" w14:textId="77777777" w:rsidR="00392166" w:rsidRDefault="00BA0BB8" w:rsidP="00D66830">
            <w:pPr>
              <w:pStyle w:val="Equaes"/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≝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bSup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30</m:t>
                        </m:r>
                      </m:e>
                    </m:rad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-15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6625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+640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+16</m:t>
                            </m:r>
                          </m:e>
                        </m:rad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</w:tc>
        <w:tc>
          <w:tcPr>
            <w:tcW w:w="740" w:type="dxa"/>
            <w:shd w:val="clear" w:color="auto" w:fill="EEECE1" w:themeFill="background2"/>
            <w:vAlign w:val="center"/>
          </w:tcPr>
          <w:p w14:paraId="0EF4D45D" w14:textId="668DD391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 w:rsidR="00BB1A57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42FF5F2" w14:textId="7016B89A" w:rsidR="00392166" w:rsidRDefault="00392166" w:rsidP="00392166">
      <w:pPr>
        <w:pStyle w:val="Corpodetexto"/>
      </w:pPr>
      <w:r>
        <w:t>A Figura 4 mostra como a vazão varia em função da abertura da válvula</w:t>
      </w:r>
      <w:r w:rsidR="004D17CD">
        <w:t>, em duas situações: uma com obturador linear e outra com obturador</w:t>
      </w:r>
      <w:r>
        <w:t xml:space="preserve"> parabólico. A equação (1</w:t>
      </w:r>
      <w:r w:rsidR="001B525C">
        <w:t>2</w:t>
      </w:r>
      <w:r>
        <w:t>) foi obtida para o caso de um obturador parabólico</w:t>
      </w:r>
      <w:r w:rsidR="004D17CD">
        <w:t xml:space="preserve">, que permite </w:t>
      </w:r>
      <w:r>
        <w:t xml:space="preserve">uma relação mais linear entre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e a vazão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.</m:t>
        </m:r>
      </m:oMath>
      <w:r>
        <w:t xml:space="preserve"> </w:t>
      </w:r>
    </w:p>
    <w:p w14:paraId="0EFAF10D" w14:textId="77777777" w:rsidR="00392166" w:rsidRDefault="00392166" w:rsidP="00392166">
      <w:pPr>
        <w:pStyle w:val="Corpodetexto"/>
        <w:jc w:val="center"/>
      </w:pPr>
      <w:r>
        <w:rPr>
          <w:noProof/>
          <w:lang w:eastAsia="pt-BR" w:bidi="ar-SA"/>
        </w:rPr>
        <w:drawing>
          <wp:inline distT="0" distB="0" distL="0" distR="0" wp14:anchorId="66190E5E" wp14:editId="6A4910A0">
            <wp:extent cx="3209925" cy="3209925"/>
            <wp:effectExtent l="0" t="0" r="9525" b="9525"/>
            <wp:docPr id="58" name="Imagem 2" descr="test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e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32AC" w14:textId="77777777" w:rsidR="00392166" w:rsidRDefault="00392166" w:rsidP="00392166">
      <w:pPr>
        <w:pStyle w:val="Figurapic"/>
        <w:rPr>
          <w:rFonts w:cstheme="minorHAnsi"/>
          <w:b w:val="0"/>
          <w:sz w:val="20"/>
          <w:szCs w:val="20"/>
        </w:rPr>
      </w:pPr>
      <w:r w:rsidRPr="00E81E77">
        <w:rPr>
          <w:rFonts w:cstheme="minorHAnsi"/>
          <w:sz w:val="20"/>
          <w:szCs w:val="20"/>
        </w:rPr>
        <w:t>Figura </w:t>
      </w:r>
      <w:proofErr w:type="gramStart"/>
      <w:r>
        <w:rPr>
          <w:rFonts w:cstheme="minorHAnsi"/>
          <w:sz w:val="20"/>
          <w:szCs w:val="20"/>
        </w:rPr>
        <w:t>4 </w:t>
      </w:r>
      <w:r w:rsidRPr="00E81E77">
        <w:rPr>
          <w:rFonts w:cstheme="minorHAnsi"/>
          <w:sz w:val="20"/>
          <w:szCs w:val="20"/>
        </w:rPr>
        <w:t>:</w:t>
      </w:r>
      <w:proofErr w:type="gramEnd"/>
      <w:r w:rsidRPr="00E81E7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b w:val="0"/>
          <w:sz w:val="20"/>
          <w:szCs w:val="20"/>
        </w:rPr>
        <w:t xml:space="preserve">Vazão de saída em função de </w:t>
      </w:r>
      <m:oMath>
        <m:sSub>
          <m:sSubPr>
            <m:ctrlPr>
              <w:rPr>
                <w:rFonts w:ascii="Cambria Math" w:hAnsi="Cambria Math" w:cstheme="minorHAnsi"/>
                <w:b w:val="0"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S</m:t>
            </m:r>
          </m:sub>
        </m:sSub>
      </m:oMath>
      <w:r>
        <w:rPr>
          <w:rFonts w:cstheme="minorHAnsi"/>
          <w:b w:val="0"/>
          <w:sz w:val="20"/>
          <w:szCs w:val="20"/>
        </w:rPr>
        <w:t xml:space="preserve"> </w:t>
      </w:r>
    </w:p>
    <w:p w14:paraId="2CF00BFA" w14:textId="77777777" w:rsidR="00E935CE" w:rsidRDefault="00E935CE" w:rsidP="001D3C9B">
      <w:pPr>
        <w:pStyle w:val="Corpodetexto"/>
        <w:ind w:firstLine="0"/>
        <w:rPr>
          <w:bCs/>
        </w:rPr>
      </w:pPr>
    </w:p>
    <w:p w14:paraId="5A5781AE" w14:textId="5D1D5334" w:rsidR="00392166" w:rsidRPr="001D3C9B" w:rsidRDefault="001D3C9B" w:rsidP="00893F51">
      <w:pPr>
        <w:pStyle w:val="Corpodetexto"/>
        <w:ind w:firstLine="0"/>
        <w:rPr>
          <w:bCs/>
        </w:rPr>
      </w:pPr>
      <w:r>
        <w:rPr>
          <w:bCs/>
        </w:rPr>
        <w:t xml:space="preserve">Para o caso </w:t>
      </w:r>
      <w:r w:rsidR="00F06614">
        <w:rPr>
          <w:bCs/>
        </w:rPr>
        <w:t xml:space="preserve">de haver </w:t>
      </w:r>
      <w:r w:rsidR="00E935CE">
        <w:rPr>
          <w:bCs/>
        </w:rPr>
        <w:t>vazão de reciclo</w:t>
      </w:r>
      <w:r w:rsidR="006A72FC">
        <w:rPr>
          <w:bCs/>
        </w:rPr>
        <w:t>, não tem solução analítica</w:t>
      </w:r>
      <w:r w:rsidR="00893F51">
        <w:rPr>
          <w:bCs/>
        </w:rPr>
        <w:t xml:space="preserve"> compacta, tem que ser feita de forma numérica.</w:t>
      </w:r>
    </w:p>
    <w:p w14:paraId="6A16E253" w14:textId="2B8C7D5F" w:rsidR="00392166" w:rsidRPr="002C666F" w:rsidRDefault="00392166" w:rsidP="00392166">
      <w:pPr>
        <w:pStyle w:val="Ttulo3"/>
        <w:numPr>
          <w:ilvl w:val="0"/>
          <w:numId w:val="39"/>
        </w:numPr>
        <w:rPr>
          <w:b/>
          <w:u w:val="single"/>
        </w:rPr>
      </w:pPr>
      <w:bookmarkStart w:id="12" w:name="_Toc225169359"/>
      <w:r w:rsidRPr="002C666F">
        <w:rPr>
          <w:b/>
          <w:u w:val="single"/>
        </w:rPr>
        <w:t xml:space="preserve">Modelagem do aquecedor </w:t>
      </w:r>
      <w:r w:rsidR="00DA0AE1">
        <w:rPr>
          <w:b/>
          <w:u w:val="single"/>
        </w:rPr>
        <w:t>boiler</w:t>
      </w:r>
      <w:bookmarkEnd w:id="12"/>
    </w:p>
    <w:p w14:paraId="0AF57C7F" w14:textId="4A1A6ADC" w:rsidR="00392166" w:rsidRDefault="00392166" w:rsidP="00392166">
      <w:pPr>
        <w:pStyle w:val="Corpodetexto"/>
      </w:pPr>
      <w:r>
        <w:t>Considerando a equação de balanço de energia no aquecedor de passagem</w:t>
      </w:r>
      <w:r w:rsidR="005D33A4">
        <w:t>,</w:t>
      </w:r>
      <w:r>
        <w:t xml:space="preserve"> podemos escrever a seguinte equação: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1"/>
        <w:gridCol w:w="737"/>
      </w:tblGrid>
      <w:tr w:rsidR="00392166" w14:paraId="4BEB11DE" w14:textId="77777777" w:rsidTr="00D66830">
        <w:tc>
          <w:tcPr>
            <w:tcW w:w="8188" w:type="dxa"/>
            <w:vAlign w:val="bottom"/>
          </w:tcPr>
          <w:p w14:paraId="06B5CEA9" w14:textId="77777777" w:rsidR="00392166" w:rsidRPr="009A08BE" w:rsidRDefault="00BA0BB8" w:rsidP="00D66830">
            <w:pPr>
              <w:pStyle w:val="Equaes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p,a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0" w:type="dxa"/>
            <w:vAlign w:val="center"/>
          </w:tcPr>
          <w:p w14:paraId="07C5D78E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4193CBB" w14:textId="77777777" w:rsidR="00392166" w:rsidRDefault="00392166" w:rsidP="00392166">
      <w:pPr>
        <w:pStyle w:val="Corpodetexto"/>
        <w:ind w:firstLine="0"/>
      </w:pPr>
      <w:r>
        <w:t xml:space="preserve">Onde: 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: Volume de água no interior do aquecedor; </w:t>
      </w:r>
      <w: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: massa específica da água; 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p,a</m:t>
            </m:r>
          </m:sub>
        </m:sSub>
      </m:oMath>
      <w:r>
        <w:t xml:space="preserve">: capacidade térmica específica da água;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: taxa de calor transferida para água pelos gases de combustão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: seletor, o qual define a fração de utilização do aquecedor de passagem. Substituindo os valores experimentais, essa equação se transforma em:</w:t>
      </w:r>
    </w:p>
    <w:tbl>
      <w:tblPr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8051"/>
        <w:gridCol w:w="737"/>
      </w:tblGrid>
      <w:tr w:rsidR="00392166" w14:paraId="07F2A51A" w14:textId="77777777" w:rsidTr="00D66830">
        <w:tc>
          <w:tcPr>
            <w:tcW w:w="8188" w:type="dxa"/>
            <w:shd w:val="clear" w:color="auto" w:fill="EEECE1" w:themeFill="background2"/>
            <w:vAlign w:val="bottom"/>
          </w:tcPr>
          <w:p w14:paraId="273B8590" w14:textId="3ABE5348" w:rsidR="00392166" w:rsidRDefault="00BA0BB8" w:rsidP="00D66830">
            <w:pPr>
              <w:pStyle w:val="Equaes"/>
              <w:spacing w:before="120" w:after="12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+300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740" w:type="dxa"/>
            <w:shd w:val="clear" w:color="auto" w:fill="EEECE1" w:themeFill="background2"/>
            <w:vAlign w:val="center"/>
          </w:tcPr>
          <w:p w14:paraId="317F9E8F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02B47F0F" w14:textId="77777777" w:rsidR="00392166" w:rsidRPr="002C666F" w:rsidRDefault="00392166" w:rsidP="00392166">
      <w:pPr>
        <w:pStyle w:val="Ttulo3"/>
        <w:numPr>
          <w:ilvl w:val="0"/>
          <w:numId w:val="39"/>
        </w:numPr>
        <w:rPr>
          <w:b/>
          <w:u w:val="single"/>
        </w:rPr>
      </w:pPr>
      <w:bookmarkStart w:id="13" w:name="_Toc225169360"/>
      <w:r w:rsidRPr="002C666F">
        <w:rPr>
          <w:b/>
          <w:u w:val="single"/>
        </w:rPr>
        <w:t>Modelagem do tanque de aquecimento com mistura</w:t>
      </w:r>
      <w:bookmarkEnd w:id="13"/>
    </w:p>
    <w:p w14:paraId="617B2728" w14:textId="77777777" w:rsidR="00392166" w:rsidRDefault="00392166" w:rsidP="00392166">
      <w:pPr>
        <w:pStyle w:val="Corpodetexto"/>
      </w:pPr>
      <w:r>
        <w:t xml:space="preserve">A modelagem do tanque de mistura com aquecimento consiste do balanço de massa e energia. Vamos considerar que o tanque é cilíndrico com área da base </w:t>
      </w:r>
      <m:oMath>
        <m:r>
          <w:rPr>
            <w:rFonts w:ascii="Cambria Math" w:hAnsi="Cambria Math"/>
          </w:rPr>
          <m:t>A</m:t>
        </m:r>
      </m:oMath>
      <w:r>
        <w:t xml:space="preserve"> e volume </w:t>
      </w:r>
      <m:oMath>
        <m:r>
          <w:rPr>
            <w:rFonts w:ascii="Cambria Math" w:hAnsi="Cambria Math"/>
          </w:rPr>
          <m:t>V=Ah</m:t>
        </m:r>
      </m:oMath>
      <w:r>
        <w:t xml:space="preserve">, onde </w:t>
      </w:r>
      <m:oMath>
        <m:r>
          <w:rPr>
            <w:rFonts w:ascii="Cambria Math" w:hAnsi="Cambria Math"/>
          </w:rPr>
          <m:t>h</m:t>
        </m:r>
      </m:oMath>
      <w:r>
        <w:t xml:space="preserve"> é corresponde ao nível do tanque, o qual é medido pelo sensor LI-1.</w:t>
      </w:r>
    </w:p>
    <w:p w14:paraId="4C9A1907" w14:textId="77777777" w:rsidR="00392166" w:rsidRDefault="00392166" w:rsidP="00392166">
      <w:pPr>
        <w:pStyle w:val="Corpodetexto"/>
      </w:pPr>
      <w:r>
        <w:rPr>
          <w:i/>
          <w:u w:val="single"/>
        </w:rPr>
        <w:t>Balanço de Massa:</w:t>
      </w:r>
      <w:r>
        <w:t xml:space="preserve"> considerando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=cte</m:t>
        </m:r>
      </m:oMath>
      <w:r>
        <w:t xml:space="preserve"> pode ser escrito por:</w:t>
      </w:r>
    </w:p>
    <w:tbl>
      <w:tblPr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8051"/>
        <w:gridCol w:w="737"/>
      </w:tblGrid>
      <w:tr w:rsidR="00392166" w14:paraId="5AB60B7D" w14:textId="77777777" w:rsidTr="00D66830">
        <w:tc>
          <w:tcPr>
            <w:tcW w:w="8188" w:type="dxa"/>
            <w:shd w:val="clear" w:color="auto" w:fill="EEECE1" w:themeFill="background2"/>
            <w:vAlign w:val="bottom"/>
          </w:tcPr>
          <w:p w14:paraId="4EBEF6D0" w14:textId="77777777" w:rsidR="00392166" w:rsidRDefault="00392166" w:rsidP="00D66830">
            <w:pPr>
              <w:pStyle w:val="Equaes"/>
              <w:spacing w:before="120" w:after="12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40" w:type="dxa"/>
            <w:shd w:val="clear" w:color="auto" w:fill="EEECE1" w:themeFill="background2"/>
            <w:vAlign w:val="center"/>
          </w:tcPr>
          <w:p w14:paraId="0F0F582A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14E39826" w14:textId="77777777" w:rsidR="00392166" w:rsidRDefault="00392166" w:rsidP="00392166">
      <w:pPr>
        <w:pStyle w:val="Corpodetexto"/>
        <w:jc w:val="left"/>
      </w:pPr>
      <w:r w:rsidRPr="00BB49AD">
        <w:rPr>
          <w:i/>
          <w:u w:val="single"/>
        </w:rPr>
        <w:t>Balanço de Energia</w:t>
      </w:r>
      <w:r w:rsidRPr="00BB49AD">
        <w:rPr>
          <w:u w:val="single"/>
        </w:rPr>
        <w:t>:</w:t>
      </w:r>
      <w:r>
        <w:t xml:space="preserve"> considerando as capacidades térmicas constantes e iguais, i.e.,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=c=cte.</m:t>
        </m:r>
      </m:oMath>
      <w:r>
        <w:t xml:space="preserve">  o balanço de energia será dado por:</w:t>
      </w:r>
    </w:p>
    <w:tbl>
      <w:tblPr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7774"/>
        <w:gridCol w:w="730"/>
      </w:tblGrid>
      <w:tr w:rsidR="00392166" w14:paraId="66B16B78" w14:textId="77777777" w:rsidTr="00D66830">
        <w:tc>
          <w:tcPr>
            <w:tcW w:w="7774" w:type="dxa"/>
            <w:shd w:val="clear" w:color="auto" w:fill="EEECE1" w:themeFill="background2"/>
            <w:vAlign w:val="bottom"/>
          </w:tcPr>
          <w:p w14:paraId="7A50A632" w14:textId="6360B92D" w:rsidR="00392166" w:rsidRDefault="00BA0BB8" w:rsidP="00D66830">
            <w:pPr>
              <w:pStyle w:val="Equaes"/>
              <w:spacing w:before="120" w:after="120"/>
              <w:jc w:val="center"/>
            </w:pPr>
            <m:oMathPara>
              <m:oMath>
                <m:limUpp>
                  <m:limUppPr>
                    <m:ctrlPr>
                      <w:rPr>
                        <w:rFonts w:ascii="Cambria Math" w:hAnsi="Cambria Math"/>
                        <w:i/>
                      </w:rPr>
                    </m:ctrlPr>
                  </m:limUppPr>
                  <m:e>
                    <m:groupChr>
                      <m:groupChrPr>
                        <m:chr m:val="⏞"/>
                        <m:pos m:val="top"/>
                        <m:vertJc m:val="bot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</w:rPr>
                          <m:t>(Ah)</m:t>
                        </m:r>
                      </m:e>
                    </m:groupChr>
                  </m:e>
                  <m:lim>
                    <m:r>
                      <w:rPr>
                        <w:rFonts w:ascii="Cambria Math" w:hAnsi="Cambria Math"/>
                      </w:rPr>
                      <m:t>V</m:t>
                    </m:r>
                  </m:lim>
                </m:limUp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ρc</m:t>
                    </m:r>
                  </m:den>
                </m:f>
              </m:oMath>
            </m:oMathPara>
          </w:p>
        </w:tc>
        <w:tc>
          <w:tcPr>
            <w:tcW w:w="730" w:type="dxa"/>
            <w:shd w:val="clear" w:color="auto" w:fill="EEECE1" w:themeFill="background2"/>
            <w:vAlign w:val="center"/>
          </w:tcPr>
          <w:p w14:paraId="0304B571" w14:textId="77777777" w:rsidR="00392166" w:rsidRDefault="00392166" w:rsidP="00D66830">
            <w:pPr>
              <w:pStyle w:val="Equaes"/>
              <w:jc w:val="right"/>
            </w:pPr>
            <w:r>
              <w:t>(15)</w:t>
            </w:r>
          </w:p>
        </w:tc>
      </w:tr>
    </w:tbl>
    <w:p w14:paraId="3F74B602" w14:textId="77777777" w:rsidR="00392166" w:rsidRDefault="00392166" w:rsidP="00392166">
      <w:pPr>
        <w:pStyle w:val="Corpodetexto"/>
      </w:pPr>
      <w:r>
        <w:rPr>
          <w:rFonts w:eastAsiaTheme="minorEastAsia" w:cstheme="minorBidi"/>
        </w:rPr>
        <w:t xml:space="preserve">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é o seletor, o qual define a fração de utilização da resistência elétrica. Os parâmetros que serão adotados para descrever o tanque são dados por: </w:t>
      </w:r>
      <w:r>
        <w:rPr>
          <w:i/>
        </w:rPr>
        <w:t>A=</w:t>
      </w:r>
      <w:r w:rsidRPr="00BE2D74">
        <w:t>0,5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=100</m:t>
        </m:r>
      </m:oMath>
      <w:r>
        <w:t xml:space="preserve"> e as propriedades do fluido e do sistema de aquecimento (i.e.,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ρc</m:t>
            </m:r>
          </m:den>
        </m:f>
      </m:oMath>
      <w:r>
        <w:t xml:space="preserve">=80). </w:t>
      </w:r>
    </w:p>
    <w:p w14:paraId="7B774C48" w14:textId="77777777" w:rsidR="00392166" w:rsidRDefault="00392166" w:rsidP="00392166">
      <w:pPr>
        <w:pStyle w:val="Corpodetexto"/>
        <w:rPr>
          <w:u w:val="single"/>
        </w:rPr>
      </w:pPr>
      <w:r>
        <w:rPr>
          <w:u w:val="single"/>
        </w:rPr>
        <w:t>Modelagem da tubulação de saída</w:t>
      </w:r>
    </w:p>
    <w:p w14:paraId="2AB65307" w14:textId="2134AD93" w:rsidR="00392166" w:rsidRDefault="00392166" w:rsidP="00392166">
      <w:pPr>
        <w:pStyle w:val="Corpodetexto"/>
        <w:spacing w:before="240"/>
      </w:pPr>
      <w:r>
        <w:t xml:space="preserve">A tubulação pode ser modelada como um tempo morto juntamente com uma perda de calor devido </w:t>
      </w:r>
      <w:r w:rsidR="001B2DFB">
        <w:t>à</w:t>
      </w:r>
      <w:r>
        <w:t xml:space="preserve"> troca com o meio ambiente. Essa perda de temperatura pode ser dada por um simples balanço de energia dado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1"/>
        <w:gridCol w:w="737"/>
      </w:tblGrid>
      <w:tr w:rsidR="00392166" w14:paraId="74E6B0F9" w14:textId="77777777" w:rsidTr="00D66830">
        <w:tc>
          <w:tcPr>
            <w:tcW w:w="8188" w:type="dxa"/>
            <w:vAlign w:val="bottom"/>
          </w:tcPr>
          <w:p w14:paraId="2F9C0A89" w14:textId="0652F79F" w:rsidR="00392166" w:rsidRDefault="00BA0BB8" w:rsidP="00D66830">
            <w:pPr>
              <w:pStyle w:val="Equaes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p,a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0" w:type="dxa"/>
            <w:vAlign w:val="center"/>
          </w:tcPr>
          <w:p w14:paraId="104CFF31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  <w:tr w:rsidR="00392166" w14:paraId="461C2207" w14:textId="77777777" w:rsidTr="00D66830">
        <w:tc>
          <w:tcPr>
            <w:tcW w:w="8188" w:type="dxa"/>
            <w:vAlign w:val="bottom"/>
          </w:tcPr>
          <w:p w14:paraId="512026CF" w14:textId="77777777" w:rsidR="00392166" w:rsidRDefault="00392166" w:rsidP="00D66830">
            <w:pPr>
              <w:pStyle w:val="Equaes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onde:</w:t>
            </w:r>
          </w:p>
        </w:tc>
        <w:tc>
          <w:tcPr>
            <w:tcW w:w="740" w:type="dxa"/>
            <w:vAlign w:val="center"/>
          </w:tcPr>
          <w:p w14:paraId="597DB1D5" w14:textId="77777777" w:rsidR="00392166" w:rsidRDefault="00392166" w:rsidP="00D66830">
            <w:pPr>
              <w:pStyle w:val="Equaes"/>
              <w:jc w:val="right"/>
            </w:pPr>
          </w:p>
        </w:tc>
      </w:tr>
    </w:tbl>
    <w:p w14:paraId="405244BA" w14:textId="6BEA160C" w:rsidR="00392166" w:rsidRDefault="00392166" w:rsidP="00392166">
      <w:pPr>
        <w:pStyle w:val="Equaes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=UA(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1a</m:t>
            </m:r>
          </m:sub>
        </m:sSub>
        <m:r>
          <w:rPr>
            <w:rFonts w:ascii="Cambria Math" w:hAnsi="Cambria Math"/>
          </w:rPr>
          <m:t>)/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inf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inf</m:t>
                        </m:r>
                      </m:sub>
                    </m:sSub>
                  </m:den>
                </m:f>
              </m:e>
            </m:d>
          </m:e>
        </m:func>
      </m:oMath>
      <w:r>
        <w:tab/>
        <w:t>(</w:t>
      </w:r>
      <w:r>
        <w:rPr>
          <w:noProof/>
        </w:rPr>
        <w:fldChar w:fldCharType="begin"/>
      </w:r>
      <w:r>
        <w:rPr>
          <w:noProof/>
        </w:rPr>
        <w:instrText xml:space="preserve"> seq eq </w:instrText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) </w:t>
      </w:r>
    </w:p>
    <w:p w14:paraId="2F2379C6" w14:textId="77777777" w:rsidR="00392166" w:rsidRDefault="00392166" w:rsidP="00392166">
      <w:pPr>
        <w:pStyle w:val="Equaes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L</m:t>
        </m:r>
      </m:oMath>
      <w:r>
        <w:tab/>
        <w:t>(17)</w:t>
      </w:r>
    </w:p>
    <w:p w14:paraId="7F037179" w14:textId="77777777" w:rsidR="00392166" w:rsidRDefault="00392166" w:rsidP="00392166">
      <w:pPr>
        <w:pStyle w:val="Corpodetexto"/>
      </w:pPr>
      <w:r>
        <w:t xml:space="preserve">Sendo: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: área da seção transversal da tubulação, </w:t>
      </w:r>
      <m:oMath>
        <m:r>
          <w:rPr>
            <w:rFonts w:ascii="Cambria Math" w:hAnsi="Cambria Math"/>
          </w:rPr>
          <m:t>L</m:t>
        </m:r>
      </m:oMath>
      <w:r>
        <w:t xml:space="preserve">: comprimento da tubulação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: o volume da tubulação. Além da transferência de calor existe o atraso devido ao transporte de fluido, que neste caso pode ser modelado pela seguinte função de transferência: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1"/>
        <w:gridCol w:w="737"/>
      </w:tblGrid>
      <w:tr w:rsidR="00392166" w14:paraId="5C96700B" w14:textId="77777777" w:rsidTr="00D66830">
        <w:tc>
          <w:tcPr>
            <w:tcW w:w="8188" w:type="dxa"/>
            <w:vAlign w:val="bottom"/>
          </w:tcPr>
          <w:p w14:paraId="42253946" w14:textId="1DE8F77B" w:rsidR="00392166" w:rsidRDefault="00BA0BB8" w:rsidP="00D66830">
            <w:pPr>
              <w:pStyle w:val="Equaes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exp⁡</m:t>
                </m:r>
                <m:r>
                  <w:rPr>
                    <w:rFonts w:ascii="Cambria Math" w:hAnsi="Cambria Math"/>
                  </w:rPr>
                  <m:t>(-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s)</m:t>
                </m:r>
              </m:oMath>
            </m:oMathPara>
          </w:p>
        </w:tc>
        <w:tc>
          <w:tcPr>
            <w:tcW w:w="740" w:type="dxa"/>
            <w:vAlign w:val="center"/>
          </w:tcPr>
          <w:p w14:paraId="29131842" w14:textId="77777777" w:rsidR="00392166" w:rsidRDefault="00392166" w:rsidP="00D66830">
            <w:pPr>
              <w:pStyle w:val="Equaes"/>
              <w:jc w:val="right"/>
            </w:pPr>
            <w:r>
              <w:t>(18)</w:t>
            </w:r>
          </w:p>
        </w:tc>
      </w:tr>
    </w:tbl>
    <w:p w14:paraId="12554E8F" w14:textId="77777777" w:rsidR="00392166" w:rsidRDefault="00392166" w:rsidP="00392166">
      <w:pPr>
        <w:pStyle w:val="Corpodetexto"/>
        <w:rPr>
          <w:rFonts w:ascii="Calibri" w:hAnsi="Calibri"/>
        </w:rPr>
      </w:pPr>
      <w:r>
        <w:rPr>
          <w:rFonts w:ascii="Calibri" w:hAnsi="Calibri"/>
        </w:rPr>
        <w:t>Para evitar os problemas numéricos decorrentes da temperatura média logarítmica recomenda-se utilizar a aproximação de Chen (1987), dada por: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52"/>
        <w:gridCol w:w="736"/>
      </w:tblGrid>
      <w:tr w:rsidR="00392166" w14:paraId="7CD0CDFC" w14:textId="77777777" w:rsidTr="00D66830">
        <w:tc>
          <w:tcPr>
            <w:tcW w:w="8188" w:type="dxa"/>
            <w:vAlign w:val="bottom"/>
          </w:tcPr>
          <w:p w14:paraId="6DB38163" w14:textId="1FF5BD23" w:rsidR="00392166" w:rsidRDefault="00392166" w:rsidP="00D66830">
            <w:pPr>
              <w:pStyle w:val="Equaes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TD=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inf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inf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inf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inf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inf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inf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740" w:type="dxa"/>
            <w:vAlign w:val="center"/>
          </w:tcPr>
          <w:p w14:paraId="1A77B112" w14:textId="77777777" w:rsidR="00392166" w:rsidRDefault="00392166" w:rsidP="00D66830">
            <w:pPr>
              <w:pStyle w:val="Equaes"/>
              <w:jc w:val="right"/>
            </w:pPr>
            <w:r>
              <w:t>(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seq eq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  <w:r>
              <w:t>)</w:t>
            </w:r>
          </w:p>
        </w:tc>
      </w:tr>
    </w:tbl>
    <w:p w14:paraId="717B4391" w14:textId="09FA8C38" w:rsidR="00392166" w:rsidRDefault="00392166" w:rsidP="00392166">
      <w:pPr>
        <w:pStyle w:val="Corpodetexto"/>
        <w:rPr>
          <w:rFonts w:ascii="Calibri" w:hAnsi="Calibri"/>
        </w:rPr>
      </w:pPr>
      <w:r>
        <w:rPr>
          <w:rFonts w:ascii="Calibri" w:hAnsi="Calibri"/>
        </w:rPr>
        <w:t xml:space="preserve">Substituindo-se os parâmetros que descrevem a planta nas equações </w:t>
      </w: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REF eq_perda_de_calor_na_tubulação \h </w:instrText>
      </w:r>
      <w:r>
        <w:rPr>
          <w:rFonts w:ascii="Calibri" w:hAnsi="Calibri"/>
        </w:rPr>
      </w:r>
      <w:r>
        <w:rPr>
          <w:rFonts w:ascii="Calibri" w:hAnsi="Calibri"/>
        </w:rPr>
        <w:fldChar w:fldCharType="separate"/>
      </w:r>
      <w:r>
        <w:t>(</w:t>
      </w:r>
      <w:r w:rsidR="009B44C7">
        <w:t>17</w:t>
      </w:r>
      <w:r>
        <w:t>)</w:t>
      </w:r>
      <w:r>
        <w:rPr>
          <w:rFonts w:ascii="Calibri" w:hAnsi="Calibri"/>
        </w:rPr>
        <w:fldChar w:fldCharType="end"/>
      </w:r>
      <w:r>
        <w:rPr>
          <w:rFonts w:ascii="Calibri" w:hAnsi="Calibri"/>
        </w:rPr>
        <w:t xml:space="preserve"> e </w:t>
      </w:r>
      <w:r w:rsidR="009B44C7">
        <w:rPr>
          <w:rFonts w:ascii="Calibri" w:hAnsi="Calibri"/>
        </w:rPr>
        <w:t>(</w:t>
      </w:r>
      <w:r w:rsidR="00A227A1">
        <w:rPr>
          <w:rFonts w:ascii="Calibri" w:hAnsi="Calibri"/>
        </w:rPr>
        <w:t>15)</w:t>
      </w:r>
      <w:r>
        <w:rPr>
          <w:rFonts w:ascii="Calibri" w:hAnsi="Calibri"/>
        </w:rPr>
        <w:t>, chegamos à forma final das equações que deverão ser implementadas:</w:t>
      </w:r>
    </w:p>
    <w:tbl>
      <w:tblPr>
        <w:tblW w:w="0" w:type="auto"/>
        <w:tblInd w:w="-60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792"/>
        <w:gridCol w:w="597"/>
      </w:tblGrid>
      <w:tr w:rsidR="00392166" w14:paraId="236DC053" w14:textId="77777777" w:rsidTr="00D66830">
        <w:tc>
          <w:tcPr>
            <w:tcW w:w="8931" w:type="dxa"/>
            <w:shd w:val="clear" w:color="auto" w:fill="EEECE1" w:themeFill="background2"/>
            <w:vAlign w:val="bottom"/>
          </w:tcPr>
          <w:p w14:paraId="20DBF7CE" w14:textId="04B8EF9A" w:rsidR="00392166" w:rsidRPr="003E2EAE" w:rsidRDefault="00BA0BB8" w:rsidP="00D66830">
            <w:pPr>
              <w:pStyle w:val="Equaes"/>
              <w:spacing w:before="120" w:after="120"/>
              <w:jc w:val="center"/>
              <w:rPr>
                <w:rFonts w:ascii="Calibri" w:hAnsi="Calibr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2,5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-0,8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inf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inf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inf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inf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     </m:t>
                </m:r>
              </m:oMath>
            </m:oMathPara>
          </w:p>
          <w:p w14:paraId="31BE637E" w14:textId="245D4370" w:rsidR="00392166" w:rsidRDefault="00392166" w:rsidP="00D66830">
            <w:pPr>
              <w:pStyle w:val="Equaes"/>
              <w:spacing w:before="120" w:after="12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exp⁡</m:t>
                </m:r>
                <m:r>
                  <w:rPr>
                    <w:rFonts w:ascii="Cambria Math" w:hAnsi="Cambria Math"/>
                  </w:rPr>
                  <m:t>(-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2,5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s)       </m:t>
                </m:r>
              </m:oMath>
            </m:oMathPara>
          </w:p>
        </w:tc>
        <w:tc>
          <w:tcPr>
            <w:tcW w:w="598" w:type="dxa"/>
            <w:shd w:val="clear" w:color="auto" w:fill="EEECE1" w:themeFill="background2"/>
            <w:vAlign w:val="center"/>
          </w:tcPr>
          <w:p w14:paraId="6FFBA174" w14:textId="77777777" w:rsidR="00392166" w:rsidRDefault="00392166" w:rsidP="00D66830">
            <w:pPr>
              <w:pStyle w:val="Equaes"/>
              <w:jc w:val="right"/>
            </w:pPr>
            <w:r>
              <w:t>(20)</w:t>
            </w:r>
          </w:p>
        </w:tc>
      </w:tr>
    </w:tbl>
    <w:p w14:paraId="4477FA42" w14:textId="77777777" w:rsidR="00392166" w:rsidRDefault="00392166" w:rsidP="00392166"/>
    <w:p w14:paraId="49C8821A" w14:textId="77777777" w:rsidR="00392166" w:rsidRDefault="00392166" w:rsidP="00392166"/>
    <w:p w14:paraId="31E95B08" w14:textId="77777777" w:rsidR="006C12FB" w:rsidRDefault="006C12FB" w:rsidP="006C12FB"/>
    <w:sectPr w:rsidR="006C12FB" w:rsidSect="00871E01">
      <w:headerReference w:type="even" r:id="rId76"/>
      <w:headerReference w:type="default" r:id="rId77"/>
      <w:headerReference w:type="first" r:id="rId78"/>
      <w:footerReference w:type="first" r:id="rId79"/>
      <w:pgSz w:w="11907" w:h="16839" w:code="9"/>
      <w:pgMar w:top="1275" w:right="1418" w:bottom="810" w:left="1701" w:header="720" w:footer="1386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4D48C" w14:textId="77777777" w:rsidR="00F81A56" w:rsidRDefault="00F81A56">
      <w:r>
        <w:separator/>
      </w:r>
    </w:p>
  </w:endnote>
  <w:endnote w:type="continuationSeparator" w:id="0">
    <w:p w14:paraId="6D4A6B62" w14:textId="77777777" w:rsidR="00F81A56" w:rsidRDefault="00F81A56">
      <w:r>
        <w:continuationSeparator/>
      </w:r>
    </w:p>
  </w:endnote>
  <w:endnote w:type="continuationNotice" w:id="1">
    <w:p w14:paraId="244B35E6" w14:textId="77777777" w:rsidR="00F81A56" w:rsidRDefault="00F81A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FA674" w14:textId="46B4C9EF" w:rsidR="000123D2" w:rsidRDefault="00753A04" w:rsidP="000123D2">
    <w:pPr>
      <w:pStyle w:val="Cabealho"/>
      <w:jc w:val="center"/>
    </w:pPr>
    <w:r>
      <w:br/>
    </w:r>
    <w:r w:rsidR="000123D2">
      <w:t>DEQUI – Departamento de Engenharia</w:t>
    </w:r>
    <w:r w:rsidR="000123D2">
      <w:br/>
      <w:t>UFRGS – Universidade Federal do Rio Grande do Sul</w:t>
    </w:r>
  </w:p>
  <w:p w14:paraId="4001645E" w14:textId="77777777" w:rsidR="00E669B3" w:rsidRPr="00BC4E54" w:rsidRDefault="00E669B3" w:rsidP="00E669B3">
    <w:pPr>
      <w:jc w:val="center"/>
    </w:pPr>
    <w:r w:rsidRPr="00BC4E54">
      <w:t>Porto Alegre</w:t>
    </w:r>
    <w:r w:rsidR="00BB5E05">
      <w:t xml:space="preserve"> – Rio Grande do Sul –</w:t>
    </w:r>
    <w:r w:rsidRPr="00BC4E54">
      <w:t xml:space="preserve"> B</w:t>
    </w:r>
    <w:r w:rsidR="00BB5E05">
      <w:t>rasil</w:t>
    </w:r>
    <w:r w:rsidR="00BB5E05">
      <w:br/>
    </w:r>
    <w:r>
      <w:t>http://www.ufrgs.br/gimscop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E2112" w14:textId="77777777" w:rsidR="00F81A56" w:rsidRDefault="00F81A56">
      <w:r>
        <w:separator/>
      </w:r>
    </w:p>
  </w:footnote>
  <w:footnote w:type="continuationSeparator" w:id="0">
    <w:p w14:paraId="50BFE7D1" w14:textId="77777777" w:rsidR="00F81A56" w:rsidRDefault="00F81A56">
      <w:r>
        <w:separator/>
      </w:r>
    </w:p>
  </w:footnote>
  <w:footnote w:type="continuationNotice" w:id="1">
    <w:p w14:paraId="7636AA37" w14:textId="77777777" w:rsidR="00F81A56" w:rsidRDefault="00F81A56">
      <w:pPr>
        <w:rPr>
          <w:i/>
          <w:iCs/>
          <w:sz w:val="18"/>
          <w:szCs w:val="20"/>
        </w:rPr>
      </w:pPr>
      <w:r>
        <w:rPr>
          <w:i/>
          <w:iCs/>
          <w:sz w:val="18"/>
          <w:szCs w:val="20"/>
        </w:rPr>
        <w:t>(continuação de nota de rodapé)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8FD14" w14:textId="77777777" w:rsidR="00917CCD" w:rsidRPr="007851D4" w:rsidRDefault="00EC696A" w:rsidP="00AB067A">
    <w:pPr>
      <w:pStyle w:val="Cabealho"/>
      <w:framePr w:w="376" w:wrap="around" w:vAnchor="text" w:hAnchor="margin" w:xAlign="outside" w:y="-29"/>
      <w:rPr>
        <w:rStyle w:val="Nmerodepgina"/>
      </w:rPr>
    </w:pPr>
    <w:r>
      <w:rPr>
        <w:rStyle w:val="Nmerodepgina"/>
      </w:rPr>
      <w:fldChar w:fldCharType="begin"/>
    </w:r>
    <w:r w:rsidR="00917CCD" w:rsidRPr="007851D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042C7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3641E1F3" w14:textId="14827415" w:rsidR="00671120" w:rsidRPr="00C801F5" w:rsidRDefault="00C0513C" w:rsidP="00F86A98">
    <w:pPr>
      <w:pStyle w:val="Cabealho1"/>
      <w:jc w:val="right"/>
      <w:rPr>
        <w:b w:val="0"/>
      </w:rPr>
    </w:pPr>
    <w:r>
      <w:rPr>
        <w:b w:val="0"/>
      </w:rPr>
      <w:fldChar w:fldCharType="begin"/>
    </w:r>
    <w:r>
      <w:rPr>
        <w:b w:val="0"/>
      </w:rPr>
      <w:instrText xml:space="preserve"> STYLEREF  Título </w:instrText>
    </w:r>
    <w:r>
      <w:rPr>
        <w:b w:val="0"/>
      </w:rPr>
      <w:fldChar w:fldCharType="separate"/>
    </w:r>
    <w:r w:rsidR="00BA0BB8">
      <w:rPr>
        <w:b w:val="0"/>
        <w:noProof/>
      </w:rPr>
      <w:t>Exercício e Trabalho I</w:t>
    </w:r>
    <w:r>
      <w:rPr>
        <w:b w:val="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EAE9A" w14:textId="77777777" w:rsidR="00917CCD" w:rsidRPr="007851D4" w:rsidRDefault="00EC696A" w:rsidP="00995D8B">
    <w:pPr>
      <w:pStyle w:val="Cabealho"/>
      <w:framePr w:w="391" w:h="316" w:hRule="exact" w:wrap="around" w:vAnchor="text" w:hAnchor="page" w:x="10066" w:y="-14"/>
      <w:jc w:val="right"/>
      <w:rPr>
        <w:rStyle w:val="Nmerodepgina"/>
      </w:rPr>
    </w:pPr>
    <w:r>
      <w:rPr>
        <w:rStyle w:val="Nmerodepgina"/>
      </w:rPr>
      <w:fldChar w:fldCharType="begin"/>
    </w:r>
    <w:r w:rsidR="00917CCD" w:rsidRPr="007851D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042C7"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7F0D444D" w14:textId="7F034C08" w:rsidR="008C28AE" w:rsidRPr="008C28AE" w:rsidRDefault="00AE5BB0" w:rsidP="008C28AE">
    <w:pPr>
      <w:pStyle w:val="Cabealho1"/>
      <w:rPr>
        <w:b w:val="0"/>
      </w:rPr>
    </w:pPr>
    <w:r>
      <w:rPr>
        <w:b w:val="0"/>
      </w:rPr>
      <w:t>DEQUI</w:t>
    </w:r>
    <w:r w:rsidR="00213D63">
      <w:rPr>
        <w:b w:val="0"/>
      </w:rPr>
      <w:t xml:space="preserve"> /</w:t>
    </w:r>
    <w:r w:rsidR="00995D8B">
      <w:rPr>
        <w:b w:val="0"/>
      </w:rPr>
      <w:t xml:space="preserve"> UFRGS – </w:t>
    </w:r>
    <w:r w:rsidR="00213D63" w:rsidRPr="00213D63">
      <w:rPr>
        <w:b w:val="0"/>
        <w:i/>
        <w:iCs/>
      </w:rPr>
      <w:t>Prof. Dr. Jorge Otávio Trierweiler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78F3D" w14:textId="77777777" w:rsidR="00E669B3" w:rsidRDefault="00213D63" w:rsidP="00BB5E05">
    <w:pPr>
      <w:pStyle w:val="Cabealho"/>
      <w:jc w:val="center"/>
    </w:pPr>
    <w:r>
      <w:rPr>
        <w:noProof/>
      </w:rPr>
      <mc:AlternateContent>
        <mc:Choice Requires="wpc">
          <w:drawing>
            <wp:inline distT="0" distB="0" distL="0" distR="0" wp14:anchorId="503CBFB7" wp14:editId="553729D6">
              <wp:extent cx="5486400" cy="811713"/>
              <wp:effectExtent l="0" t="0" r="0" b="7620"/>
              <wp:docPr id="7" name="Tela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pic:pic xmlns:pic="http://schemas.openxmlformats.org/drawingml/2006/picture">
                      <pic:nvPicPr>
                        <pic:cNvPr id="59" name="Imagem 59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986" cy="8115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" name="Imagem 60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96470" y="0"/>
                          <a:ext cx="3250219" cy="811530"/>
                        </a:xfrm>
                        <a:prstGeom prst="rect">
                          <a:avLst/>
                        </a:prstGeom>
                      </pic:spPr>
                    </pic:pic>
                  </wpc:wpc>
                </a:graphicData>
              </a:graphic>
            </wp:inline>
          </w:drawing>
        </mc:Choice>
        <mc:Fallback>
          <w:pict>
            <v:group w14:anchorId="367239EE" id="Tela 7" o:spid="_x0000_s1026" editas="canvas" style="width:6in;height:63.9pt;mso-position-horizontal-relative:char;mso-position-vertical-relative:line" coordsize="54864,8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4864;height:8115;visibility:visible;mso-wrap-style:square" filled="t">
                <v:fill o:detectmouseclick="t"/>
                <v:path o:connecttype="none"/>
              </v:shape>
              <v:shape id="Imagem 59" o:spid="_x0000_s1028" type="#_x0000_t75" style="position:absolute;width:5229;height:8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">
                <v:imagedata r:id="rId3" o:title=""/>
              </v:shape>
              <v:shape id="Imagem 60" o:spid="_x0000_s1029" type="#_x0000_t75" style="position:absolute;left:8964;width:32502;height:8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  <w:p w14:paraId="176EEE88" w14:textId="77777777" w:rsidR="005C7698" w:rsidRDefault="005C7698" w:rsidP="00BB5E05">
    <w:pPr>
      <w:pStyle w:val="Cabealho"/>
      <w:jc w:val="center"/>
    </w:pPr>
  </w:p>
  <w:p w14:paraId="15C182F1" w14:textId="77777777" w:rsidR="005C7698" w:rsidRDefault="005C7698" w:rsidP="00BB5E05">
    <w:pPr>
      <w:pStyle w:val="Cabealho"/>
      <w:jc w:val="center"/>
    </w:pPr>
  </w:p>
  <w:p w14:paraId="3BC91F7C" w14:textId="77777777" w:rsidR="00AB067A" w:rsidRDefault="00AB067A" w:rsidP="00BB5E05">
    <w:pPr>
      <w:pStyle w:val="Cabealho"/>
      <w:jc w:val="center"/>
    </w:pPr>
  </w:p>
  <w:p w14:paraId="2DC999E9" w14:textId="77777777" w:rsidR="00AB067A" w:rsidRDefault="00AB067A" w:rsidP="00BB5E05">
    <w:pPr>
      <w:pStyle w:val="Cabealho"/>
      <w:jc w:val="center"/>
    </w:pPr>
  </w:p>
  <w:p w14:paraId="2A224C86" w14:textId="77777777" w:rsidR="00AB067A" w:rsidRDefault="00AB067A" w:rsidP="00BB5E05">
    <w:pPr>
      <w:pStyle w:val="Cabealho"/>
      <w:jc w:val="center"/>
    </w:pPr>
  </w:p>
  <w:p w14:paraId="00DE7219" w14:textId="77777777" w:rsidR="00AB067A" w:rsidRDefault="00AB067A" w:rsidP="00BB5E05">
    <w:pPr>
      <w:pStyle w:val="Cabealho"/>
      <w:jc w:val="center"/>
    </w:pPr>
  </w:p>
  <w:p w14:paraId="70CBCC25" w14:textId="77777777" w:rsidR="00871E01" w:rsidRDefault="00871E01" w:rsidP="00BB5E05">
    <w:pPr>
      <w:pStyle w:val="Cabealho"/>
      <w:jc w:val="center"/>
    </w:pPr>
  </w:p>
  <w:p w14:paraId="5563A7F2" w14:textId="77777777" w:rsidR="00871E01" w:rsidRDefault="00871E01" w:rsidP="00BB5E05">
    <w:pPr>
      <w:pStyle w:val="Cabealho"/>
      <w:jc w:val="center"/>
    </w:pPr>
  </w:p>
  <w:p w14:paraId="6B2EC1B5" w14:textId="77777777" w:rsidR="00AB067A" w:rsidRDefault="00AB067A" w:rsidP="00BB5E05">
    <w:pPr>
      <w:pStyle w:val="Cabealho"/>
      <w:jc w:val="center"/>
    </w:pPr>
  </w:p>
  <w:p w14:paraId="7BCA31F0" w14:textId="77777777" w:rsidR="00AB067A" w:rsidRDefault="00AB067A" w:rsidP="00BB5E05">
    <w:pPr>
      <w:pStyle w:val="Cabealho"/>
      <w:jc w:val="center"/>
    </w:pPr>
  </w:p>
  <w:p w14:paraId="16EAC7B1" w14:textId="77777777" w:rsidR="00AB067A" w:rsidRDefault="00AB067A" w:rsidP="00BB5E05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2D8A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0040140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pStyle w:val="Commarcadores"/>
      <w:lvlText w:val="*"/>
      <w:lvlJc w:val="left"/>
      <w:pPr>
        <w:ind w:left="0" w:firstLine="0"/>
      </w:pPr>
    </w:lvl>
  </w:abstractNum>
  <w:abstractNum w:abstractNumId="3" w15:restartNumberingAfterBreak="0">
    <w:nsid w:val="0063749A"/>
    <w:multiLevelType w:val="hybridMultilevel"/>
    <w:tmpl w:val="8EF48B2C"/>
    <w:lvl w:ilvl="0" w:tplc="21728A5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E5207"/>
    <w:multiLevelType w:val="hybridMultilevel"/>
    <w:tmpl w:val="6FA228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0260A"/>
    <w:multiLevelType w:val="hybridMultilevel"/>
    <w:tmpl w:val="35C408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B2DE8"/>
    <w:multiLevelType w:val="singleLevel"/>
    <w:tmpl w:val="3808118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caps w:val="0"/>
      </w:rPr>
    </w:lvl>
  </w:abstractNum>
  <w:abstractNum w:abstractNumId="7" w15:restartNumberingAfterBreak="0">
    <w:nsid w:val="16E86A0A"/>
    <w:multiLevelType w:val="hybridMultilevel"/>
    <w:tmpl w:val="ADC021AA"/>
    <w:lvl w:ilvl="0" w:tplc="2B885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B3534"/>
    <w:multiLevelType w:val="hybridMultilevel"/>
    <w:tmpl w:val="317A90B4"/>
    <w:lvl w:ilvl="0" w:tplc="4DA656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660B6"/>
    <w:multiLevelType w:val="multilevel"/>
    <w:tmpl w:val="B7C0D3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1002" w:hanging="576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0092CAF"/>
    <w:multiLevelType w:val="hybridMultilevel"/>
    <w:tmpl w:val="E7205E76"/>
    <w:lvl w:ilvl="0" w:tplc="E83CEC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D0464"/>
    <w:multiLevelType w:val="hybridMultilevel"/>
    <w:tmpl w:val="0CDCD7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90462"/>
    <w:multiLevelType w:val="hybridMultilevel"/>
    <w:tmpl w:val="5A82BE10"/>
    <w:lvl w:ilvl="0" w:tplc="FB5209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7650E"/>
    <w:multiLevelType w:val="hybridMultilevel"/>
    <w:tmpl w:val="932C702A"/>
    <w:lvl w:ilvl="0" w:tplc="C3D41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30443"/>
    <w:multiLevelType w:val="hybridMultilevel"/>
    <w:tmpl w:val="C232A726"/>
    <w:lvl w:ilvl="0" w:tplc="7CC6414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557ED"/>
    <w:multiLevelType w:val="multilevel"/>
    <w:tmpl w:val="B7C0D3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1002" w:hanging="576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027FD7"/>
    <w:multiLevelType w:val="hybridMultilevel"/>
    <w:tmpl w:val="0A4EAAD0"/>
    <w:lvl w:ilvl="0" w:tplc="4CFA90F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F6C73"/>
    <w:multiLevelType w:val="multilevel"/>
    <w:tmpl w:val="1F04274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D334A98"/>
    <w:multiLevelType w:val="hybridMultilevel"/>
    <w:tmpl w:val="E1CAC4D4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7F7656A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AC59DD"/>
    <w:multiLevelType w:val="hybridMultilevel"/>
    <w:tmpl w:val="D9F070F4"/>
    <w:lvl w:ilvl="0" w:tplc="B2E817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15D8D"/>
    <w:multiLevelType w:val="hybridMultilevel"/>
    <w:tmpl w:val="84D0961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4841BB"/>
    <w:multiLevelType w:val="hybridMultilevel"/>
    <w:tmpl w:val="D870B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E6C8A"/>
    <w:multiLevelType w:val="multilevel"/>
    <w:tmpl w:val="3800D14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446636B6"/>
    <w:multiLevelType w:val="hybridMultilevel"/>
    <w:tmpl w:val="36167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637AD"/>
    <w:multiLevelType w:val="singleLevel"/>
    <w:tmpl w:val="50764B10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caps w:val="0"/>
      </w:rPr>
    </w:lvl>
  </w:abstractNum>
  <w:abstractNum w:abstractNumId="25" w15:restartNumberingAfterBreak="0">
    <w:nsid w:val="5CDD5290"/>
    <w:multiLevelType w:val="multilevel"/>
    <w:tmpl w:val="B7C0D3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1002" w:hanging="576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0782BAC"/>
    <w:multiLevelType w:val="hybridMultilevel"/>
    <w:tmpl w:val="DD5EDE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B0204"/>
    <w:multiLevelType w:val="hybridMultilevel"/>
    <w:tmpl w:val="11F4FC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27B70"/>
    <w:multiLevelType w:val="hybridMultilevel"/>
    <w:tmpl w:val="8BACA848"/>
    <w:lvl w:ilvl="0" w:tplc="4E0CAEA8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1F0643"/>
    <w:multiLevelType w:val="hybridMultilevel"/>
    <w:tmpl w:val="B23C4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9176E2"/>
    <w:multiLevelType w:val="hybridMultilevel"/>
    <w:tmpl w:val="2AE04D6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8A6DF8"/>
    <w:multiLevelType w:val="hybridMultilevel"/>
    <w:tmpl w:val="C9E62CF6"/>
    <w:lvl w:ilvl="0" w:tplc="A4E8F9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DD4087"/>
    <w:multiLevelType w:val="hybridMultilevel"/>
    <w:tmpl w:val="FEE43F92"/>
    <w:lvl w:ilvl="0" w:tplc="AABA40B0">
      <w:start w:val="1"/>
      <w:numFmt w:val="lowerLetter"/>
      <w:lvlText w:val="(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3" w15:restartNumberingAfterBreak="0">
    <w:nsid w:val="7D197DCC"/>
    <w:multiLevelType w:val="singleLevel"/>
    <w:tmpl w:val="8FB825C4"/>
    <w:lvl w:ilvl="0">
      <w:start w:val="1"/>
      <w:numFmt w:val="upperLetter"/>
      <w:lvlText w:val="(%1)"/>
      <w:lvlJc w:val="left"/>
      <w:pPr>
        <w:tabs>
          <w:tab w:val="num" w:pos="942"/>
        </w:tabs>
        <w:ind w:left="942" w:hanging="375"/>
      </w:pPr>
      <w:rPr>
        <w:rFonts w:hint="default"/>
      </w:rPr>
    </w:lvl>
  </w:abstractNum>
  <w:abstractNum w:abstractNumId="34" w15:restartNumberingAfterBreak="0">
    <w:nsid w:val="7F1A5E4D"/>
    <w:multiLevelType w:val="hybridMultilevel"/>
    <w:tmpl w:val="FF0E7120"/>
    <w:lvl w:ilvl="0" w:tplc="8C20109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5184">
    <w:abstractNumId w:val="0"/>
  </w:num>
  <w:num w:numId="2" w16cid:durableId="1602224961">
    <w:abstractNumId w:val="2"/>
  </w:num>
  <w:num w:numId="3" w16cid:durableId="1505321859">
    <w:abstractNumId w:val="2"/>
    <w:lvlOverride w:ilvl="0">
      <w:lvl w:ilvl="0">
        <w:numFmt w:val="bullet"/>
        <w:pStyle w:val="Commarcadores"/>
        <w:lvlText w:val=""/>
        <w:legacy w:legacy="1" w:legacySpace="0" w:legacyIndent="360"/>
        <w:lvlJc w:val="left"/>
        <w:pPr>
          <w:ind w:left="0" w:hanging="360"/>
        </w:pPr>
        <w:rPr>
          <w:rFonts w:ascii="Wingdings" w:hAnsi="Wingdings" w:hint="default"/>
          <w:sz w:val="12"/>
        </w:rPr>
      </w:lvl>
    </w:lvlOverride>
  </w:num>
  <w:num w:numId="4" w16cid:durableId="890074420">
    <w:abstractNumId w:val="10"/>
  </w:num>
  <w:num w:numId="5" w16cid:durableId="1222328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10387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0987847">
    <w:abstractNumId w:val="21"/>
  </w:num>
  <w:num w:numId="8" w16cid:durableId="1465469423">
    <w:abstractNumId w:val="7"/>
  </w:num>
  <w:num w:numId="9" w16cid:durableId="294795501">
    <w:abstractNumId w:val="17"/>
  </w:num>
  <w:num w:numId="10" w16cid:durableId="113717783">
    <w:abstractNumId w:val="28"/>
  </w:num>
  <w:num w:numId="11" w16cid:durableId="1440953922">
    <w:abstractNumId w:val="34"/>
  </w:num>
  <w:num w:numId="12" w16cid:durableId="667488176">
    <w:abstractNumId w:val="2"/>
    <w:lvlOverride w:ilvl="0">
      <w:lvl w:ilvl="0">
        <w:start w:val="1"/>
        <w:numFmt w:val="bullet"/>
        <w:pStyle w:val="Commarcadores"/>
        <w:lvlText w:val="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1297179386">
    <w:abstractNumId w:val="3"/>
  </w:num>
  <w:num w:numId="14" w16cid:durableId="1666472374">
    <w:abstractNumId w:val="1"/>
  </w:num>
  <w:num w:numId="15" w16cid:durableId="12845828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43081414">
    <w:abstractNumId w:val="11"/>
  </w:num>
  <w:num w:numId="17" w16cid:durableId="1695114745">
    <w:abstractNumId w:val="14"/>
  </w:num>
  <w:num w:numId="18" w16cid:durableId="638460098">
    <w:abstractNumId w:val="12"/>
  </w:num>
  <w:num w:numId="19" w16cid:durableId="1858497967">
    <w:abstractNumId w:val="24"/>
  </w:num>
  <w:num w:numId="20" w16cid:durableId="1788422955">
    <w:abstractNumId w:val="6"/>
  </w:num>
  <w:num w:numId="21" w16cid:durableId="899635477">
    <w:abstractNumId w:val="33"/>
  </w:num>
  <w:num w:numId="22" w16cid:durableId="1427264698">
    <w:abstractNumId w:val="16"/>
  </w:num>
  <w:num w:numId="23" w16cid:durableId="1118259419">
    <w:abstractNumId w:val="22"/>
  </w:num>
  <w:num w:numId="24" w16cid:durableId="1559123742">
    <w:abstractNumId w:val="30"/>
  </w:num>
  <w:num w:numId="25" w16cid:durableId="15432035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816492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31720907">
    <w:abstractNumId w:val="32"/>
  </w:num>
  <w:num w:numId="28" w16cid:durableId="1888030433">
    <w:abstractNumId w:val="18"/>
  </w:num>
  <w:num w:numId="29" w16cid:durableId="871916559">
    <w:abstractNumId w:val="13"/>
  </w:num>
  <w:num w:numId="30" w16cid:durableId="52386487">
    <w:abstractNumId w:val="19"/>
  </w:num>
  <w:num w:numId="31" w16cid:durableId="2141027729">
    <w:abstractNumId w:val="31"/>
  </w:num>
  <w:num w:numId="32" w16cid:durableId="1525245979">
    <w:abstractNumId w:val="8"/>
  </w:num>
  <w:num w:numId="33" w16cid:durableId="291716856">
    <w:abstractNumId w:val="28"/>
    <w:lvlOverride w:ilvl="0">
      <w:startOverride w:val="1"/>
    </w:lvlOverride>
  </w:num>
  <w:num w:numId="34" w16cid:durableId="1849786079">
    <w:abstractNumId w:val="29"/>
  </w:num>
  <w:num w:numId="35" w16cid:durableId="1891107768">
    <w:abstractNumId w:val="20"/>
  </w:num>
  <w:num w:numId="36" w16cid:durableId="14001272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94419947">
    <w:abstractNumId w:val="5"/>
  </w:num>
  <w:num w:numId="38" w16cid:durableId="658267409">
    <w:abstractNumId w:val="4"/>
  </w:num>
  <w:num w:numId="39" w16cid:durableId="1240293040">
    <w:abstractNumId w:val="26"/>
  </w:num>
  <w:num w:numId="40" w16cid:durableId="442653486">
    <w:abstractNumId w:val="23"/>
  </w:num>
  <w:num w:numId="41" w16cid:durableId="1512378174">
    <w:abstractNumId w:val="27"/>
  </w:num>
  <w:num w:numId="42" w16cid:durableId="393549216">
    <w:abstractNumId w:val="15"/>
  </w:num>
  <w:num w:numId="43" w16cid:durableId="1600213413">
    <w:abstractNumId w:val="25"/>
  </w:num>
  <w:num w:numId="44" w16cid:durableId="1620453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hyphenationZone w:val="425"/>
  <w:evenAndOddHeaders/>
  <w:drawingGridHorizontalSpacing w:val="130"/>
  <w:drawingGridVerticalSpacing w:val="57"/>
  <w:displayHorizontalDrawingGridEvery w:val="2"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3sjAxMjS3MDM0NjFU0lEKTi0uzszPAykwNK0FAE9XiswtAAAA"/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Agricultural Wastes&lt;/Style&gt;&lt;LeftDelim&gt;{&lt;/LeftDelim&gt;&lt;RightDelim&gt;}&lt;/RightDelim&gt;&lt;FontName&gt;Calibri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biblio1.enl&lt;/item&gt;&lt;/Libraries&gt;&lt;/ENLibraries&gt;"/>
  </w:docVars>
  <w:rsids>
    <w:rsidRoot w:val="006C12FB"/>
    <w:rsid w:val="00004434"/>
    <w:rsid w:val="00006960"/>
    <w:rsid w:val="000123D2"/>
    <w:rsid w:val="000163E4"/>
    <w:rsid w:val="000244BD"/>
    <w:rsid w:val="00026047"/>
    <w:rsid w:val="0002764F"/>
    <w:rsid w:val="00027756"/>
    <w:rsid w:val="00032C81"/>
    <w:rsid w:val="00036AF2"/>
    <w:rsid w:val="0004483F"/>
    <w:rsid w:val="00045855"/>
    <w:rsid w:val="000502EE"/>
    <w:rsid w:val="000513F5"/>
    <w:rsid w:val="00057E08"/>
    <w:rsid w:val="0006111A"/>
    <w:rsid w:val="00062D01"/>
    <w:rsid w:val="000666C8"/>
    <w:rsid w:val="000729B4"/>
    <w:rsid w:val="00073F7F"/>
    <w:rsid w:val="00076F30"/>
    <w:rsid w:val="00080252"/>
    <w:rsid w:val="00080B61"/>
    <w:rsid w:val="00086318"/>
    <w:rsid w:val="000908EC"/>
    <w:rsid w:val="00094078"/>
    <w:rsid w:val="000A46A5"/>
    <w:rsid w:val="000A5D97"/>
    <w:rsid w:val="000A6958"/>
    <w:rsid w:val="000B5F29"/>
    <w:rsid w:val="000C006E"/>
    <w:rsid w:val="000C205E"/>
    <w:rsid w:val="000C3E7A"/>
    <w:rsid w:val="000D0468"/>
    <w:rsid w:val="000D1691"/>
    <w:rsid w:val="000D1E62"/>
    <w:rsid w:val="000D3248"/>
    <w:rsid w:val="000D6EE4"/>
    <w:rsid w:val="000E043C"/>
    <w:rsid w:val="000F7BEC"/>
    <w:rsid w:val="0010284F"/>
    <w:rsid w:val="00105304"/>
    <w:rsid w:val="00106B1B"/>
    <w:rsid w:val="00107DCA"/>
    <w:rsid w:val="001176DD"/>
    <w:rsid w:val="00121C17"/>
    <w:rsid w:val="001239ED"/>
    <w:rsid w:val="00132676"/>
    <w:rsid w:val="00132A5C"/>
    <w:rsid w:val="001433BA"/>
    <w:rsid w:val="00145AAA"/>
    <w:rsid w:val="001519A0"/>
    <w:rsid w:val="001562C9"/>
    <w:rsid w:val="00156D49"/>
    <w:rsid w:val="00175546"/>
    <w:rsid w:val="00176FBE"/>
    <w:rsid w:val="00182A9D"/>
    <w:rsid w:val="00185F5C"/>
    <w:rsid w:val="00186EC0"/>
    <w:rsid w:val="00196761"/>
    <w:rsid w:val="001A06A8"/>
    <w:rsid w:val="001A1CDC"/>
    <w:rsid w:val="001A36DC"/>
    <w:rsid w:val="001A4FDD"/>
    <w:rsid w:val="001B2DFB"/>
    <w:rsid w:val="001B525C"/>
    <w:rsid w:val="001B5544"/>
    <w:rsid w:val="001B7075"/>
    <w:rsid w:val="001B75A3"/>
    <w:rsid w:val="001D3C9B"/>
    <w:rsid w:val="001E3C92"/>
    <w:rsid w:val="001E5354"/>
    <w:rsid w:val="001F11A7"/>
    <w:rsid w:val="001F2FEA"/>
    <w:rsid w:val="001F5DCE"/>
    <w:rsid w:val="00204AEB"/>
    <w:rsid w:val="00213D63"/>
    <w:rsid w:val="00215B50"/>
    <w:rsid w:val="002214B2"/>
    <w:rsid w:val="002223A8"/>
    <w:rsid w:val="0023346F"/>
    <w:rsid w:val="002348C1"/>
    <w:rsid w:val="0023620F"/>
    <w:rsid w:val="0023629F"/>
    <w:rsid w:val="00240090"/>
    <w:rsid w:val="002449B8"/>
    <w:rsid w:val="002539DD"/>
    <w:rsid w:val="002540E4"/>
    <w:rsid w:val="00262F40"/>
    <w:rsid w:val="00263439"/>
    <w:rsid w:val="00273FED"/>
    <w:rsid w:val="00276BB8"/>
    <w:rsid w:val="0028429B"/>
    <w:rsid w:val="0028749C"/>
    <w:rsid w:val="002979A8"/>
    <w:rsid w:val="002B68ED"/>
    <w:rsid w:val="002C05B7"/>
    <w:rsid w:val="002C0FBC"/>
    <w:rsid w:val="002C1854"/>
    <w:rsid w:val="002D43A3"/>
    <w:rsid w:val="002E2CC6"/>
    <w:rsid w:val="002F58A1"/>
    <w:rsid w:val="00300F8C"/>
    <w:rsid w:val="00301933"/>
    <w:rsid w:val="00306967"/>
    <w:rsid w:val="003102DA"/>
    <w:rsid w:val="00312B62"/>
    <w:rsid w:val="003132E7"/>
    <w:rsid w:val="003137E8"/>
    <w:rsid w:val="00320F75"/>
    <w:rsid w:val="0032107C"/>
    <w:rsid w:val="0032490E"/>
    <w:rsid w:val="00326BAE"/>
    <w:rsid w:val="003341A9"/>
    <w:rsid w:val="00337C0D"/>
    <w:rsid w:val="003411C3"/>
    <w:rsid w:val="00346F35"/>
    <w:rsid w:val="00347544"/>
    <w:rsid w:val="00347852"/>
    <w:rsid w:val="00347925"/>
    <w:rsid w:val="003511C4"/>
    <w:rsid w:val="00356292"/>
    <w:rsid w:val="00357E46"/>
    <w:rsid w:val="0036392C"/>
    <w:rsid w:val="00367B48"/>
    <w:rsid w:val="0037193F"/>
    <w:rsid w:val="00381685"/>
    <w:rsid w:val="003859D5"/>
    <w:rsid w:val="00391FEC"/>
    <w:rsid w:val="00392166"/>
    <w:rsid w:val="003922EA"/>
    <w:rsid w:val="0039260E"/>
    <w:rsid w:val="00393087"/>
    <w:rsid w:val="003A0F0E"/>
    <w:rsid w:val="003A360B"/>
    <w:rsid w:val="003A4226"/>
    <w:rsid w:val="003A5A0E"/>
    <w:rsid w:val="003B0499"/>
    <w:rsid w:val="003B0EE0"/>
    <w:rsid w:val="003B1ED4"/>
    <w:rsid w:val="003B2D6C"/>
    <w:rsid w:val="003B2DFF"/>
    <w:rsid w:val="003B3426"/>
    <w:rsid w:val="003C3AB6"/>
    <w:rsid w:val="003C4E4E"/>
    <w:rsid w:val="003C5FE6"/>
    <w:rsid w:val="003D1B48"/>
    <w:rsid w:val="003E6865"/>
    <w:rsid w:val="003F1C79"/>
    <w:rsid w:val="004020FB"/>
    <w:rsid w:val="00412EF9"/>
    <w:rsid w:val="0041407F"/>
    <w:rsid w:val="00415ACC"/>
    <w:rsid w:val="00415B0A"/>
    <w:rsid w:val="004215F8"/>
    <w:rsid w:val="0042393D"/>
    <w:rsid w:val="00450A3E"/>
    <w:rsid w:val="0045137A"/>
    <w:rsid w:val="004525E9"/>
    <w:rsid w:val="0045617D"/>
    <w:rsid w:val="0046041B"/>
    <w:rsid w:val="00461852"/>
    <w:rsid w:val="004627E6"/>
    <w:rsid w:val="00484024"/>
    <w:rsid w:val="004874EC"/>
    <w:rsid w:val="00487A3B"/>
    <w:rsid w:val="004901EA"/>
    <w:rsid w:val="00493BBD"/>
    <w:rsid w:val="00494396"/>
    <w:rsid w:val="00494F33"/>
    <w:rsid w:val="00495CB4"/>
    <w:rsid w:val="004A0756"/>
    <w:rsid w:val="004A28C4"/>
    <w:rsid w:val="004A68F5"/>
    <w:rsid w:val="004A6CBA"/>
    <w:rsid w:val="004B1BE9"/>
    <w:rsid w:val="004B25D8"/>
    <w:rsid w:val="004B4D47"/>
    <w:rsid w:val="004B56E3"/>
    <w:rsid w:val="004B57B7"/>
    <w:rsid w:val="004C0727"/>
    <w:rsid w:val="004C43CF"/>
    <w:rsid w:val="004C5D99"/>
    <w:rsid w:val="004D14D9"/>
    <w:rsid w:val="004D17CD"/>
    <w:rsid w:val="004E757A"/>
    <w:rsid w:val="004F0D69"/>
    <w:rsid w:val="004F2D4E"/>
    <w:rsid w:val="004F32D4"/>
    <w:rsid w:val="004F32D7"/>
    <w:rsid w:val="004F345E"/>
    <w:rsid w:val="004F5C7F"/>
    <w:rsid w:val="004F5E6C"/>
    <w:rsid w:val="004F6FF7"/>
    <w:rsid w:val="00501BF4"/>
    <w:rsid w:val="0050231A"/>
    <w:rsid w:val="00503907"/>
    <w:rsid w:val="005068FF"/>
    <w:rsid w:val="00507E06"/>
    <w:rsid w:val="00515D54"/>
    <w:rsid w:val="00516BB3"/>
    <w:rsid w:val="00520483"/>
    <w:rsid w:val="00521282"/>
    <w:rsid w:val="00521764"/>
    <w:rsid w:val="005276DA"/>
    <w:rsid w:val="0053072A"/>
    <w:rsid w:val="00535D3E"/>
    <w:rsid w:val="00542D07"/>
    <w:rsid w:val="00544836"/>
    <w:rsid w:val="00554270"/>
    <w:rsid w:val="00555A61"/>
    <w:rsid w:val="00555E5B"/>
    <w:rsid w:val="00565E96"/>
    <w:rsid w:val="005706FC"/>
    <w:rsid w:val="005749D4"/>
    <w:rsid w:val="00576178"/>
    <w:rsid w:val="00576938"/>
    <w:rsid w:val="0057746D"/>
    <w:rsid w:val="00583D40"/>
    <w:rsid w:val="00585B48"/>
    <w:rsid w:val="00586425"/>
    <w:rsid w:val="0058720A"/>
    <w:rsid w:val="005876E2"/>
    <w:rsid w:val="00591854"/>
    <w:rsid w:val="005A68A2"/>
    <w:rsid w:val="005B2219"/>
    <w:rsid w:val="005B3479"/>
    <w:rsid w:val="005B7122"/>
    <w:rsid w:val="005C7698"/>
    <w:rsid w:val="005D0D5B"/>
    <w:rsid w:val="005D33A4"/>
    <w:rsid w:val="005D4665"/>
    <w:rsid w:val="005E4699"/>
    <w:rsid w:val="005E6586"/>
    <w:rsid w:val="006027D9"/>
    <w:rsid w:val="00614A1E"/>
    <w:rsid w:val="00616020"/>
    <w:rsid w:val="00620ABC"/>
    <w:rsid w:val="00633DDF"/>
    <w:rsid w:val="00634FE4"/>
    <w:rsid w:val="00642C4C"/>
    <w:rsid w:val="0065175C"/>
    <w:rsid w:val="00660681"/>
    <w:rsid w:val="00671120"/>
    <w:rsid w:val="006718B6"/>
    <w:rsid w:val="006721D1"/>
    <w:rsid w:val="0067337F"/>
    <w:rsid w:val="00673391"/>
    <w:rsid w:val="006735CA"/>
    <w:rsid w:val="0067573F"/>
    <w:rsid w:val="00677360"/>
    <w:rsid w:val="006808AF"/>
    <w:rsid w:val="00681366"/>
    <w:rsid w:val="006934E5"/>
    <w:rsid w:val="00696310"/>
    <w:rsid w:val="006A171E"/>
    <w:rsid w:val="006A5323"/>
    <w:rsid w:val="006A6E16"/>
    <w:rsid w:val="006A72FC"/>
    <w:rsid w:val="006B0E21"/>
    <w:rsid w:val="006B0E9D"/>
    <w:rsid w:val="006C12FB"/>
    <w:rsid w:val="006C6508"/>
    <w:rsid w:val="006C6CA4"/>
    <w:rsid w:val="006D0E17"/>
    <w:rsid w:val="006D3B48"/>
    <w:rsid w:val="006D5F43"/>
    <w:rsid w:val="006E235B"/>
    <w:rsid w:val="006F11D3"/>
    <w:rsid w:val="00711923"/>
    <w:rsid w:val="0071432A"/>
    <w:rsid w:val="00717065"/>
    <w:rsid w:val="00717FC3"/>
    <w:rsid w:val="00720582"/>
    <w:rsid w:val="007321E2"/>
    <w:rsid w:val="00742A53"/>
    <w:rsid w:val="00745A41"/>
    <w:rsid w:val="00745F12"/>
    <w:rsid w:val="00751565"/>
    <w:rsid w:val="00752687"/>
    <w:rsid w:val="00753A04"/>
    <w:rsid w:val="00753EAA"/>
    <w:rsid w:val="00762353"/>
    <w:rsid w:val="00775C61"/>
    <w:rsid w:val="007851D4"/>
    <w:rsid w:val="00790EBD"/>
    <w:rsid w:val="007918A1"/>
    <w:rsid w:val="0079796C"/>
    <w:rsid w:val="007B21EC"/>
    <w:rsid w:val="007B66AD"/>
    <w:rsid w:val="007B7877"/>
    <w:rsid w:val="007C07D2"/>
    <w:rsid w:val="007C0B73"/>
    <w:rsid w:val="007C3A02"/>
    <w:rsid w:val="007C4752"/>
    <w:rsid w:val="007C4B98"/>
    <w:rsid w:val="007C6C4D"/>
    <w:rsid w:val="007D0296"/>
    <w:rsid w:val="007D20F6"/>
    <w:rsid w:val="007D5EC2"/>
    <w:rsid w:val="007D6B5F"/>
    <w:rsid w:val="007E5F91"/>
    <w:rsid w:val="007E6CD4"/>
    <w:rsid w:val="007F11BA"/>
    <w:rsid w:val="007F4935"/>
    <w:rsid w:val="007F4952"/>
    <w:rsid w:val="008012E8"/>
    <w:rsid w:val="00802143"/>
    <w:rsid w:val="00803B1C"/>
    <w:rsid w:val="008042C7"/>
    <w:rsid w:val="0080509C"/>
    <w:rsid w:val="008062F8"/>
    <w:rsid w:val="00811C8F"/>
    <w:rsid w:val="00812AED"/>
    <w:rsid w:val="008136D8"/>
    <w:rsid w:val="00817632"/>
    <w:rsid w:val="008177B1"/>
    <w:rsid w:val="00823230"/>
    <w:rsid w:val="0082392E"/>
    <w:rsid w:val="0082491E"/>
    <w:rsid w:val="00832189"/>
    <w:rsid w:val="00833F70"/>
    <w:rsid w:val="00837216"/>
    <w:rsid w:val="0084280D"/>
    <w:rsid w:val="00842B0D"/>
    <w:rsid w:val="00843EAA"/>
    <w:rsid w:val="00846A69"/>
    <w:rsid w:val="00850075"/>
    <w:rsid w:val="00857425"/>
    <w:rsid w:val="008669EA"/>
    <w:rsid w:val="0087166B"/>
    <w:rsid w:val="00871E01"/>
    <w:rsid w:val="008722FE"/>
    <w:rsid w:val="008725A5"/>
    <w:rsid w:val="00884B2E"/>
    <w:rsid w:val="00885E86"/>
    <w:rsid w:val="00890A95"/>
    <w:rsid w:val="008927E5"/>
    <w:rsid w:val="00893F51"/>
    <w:rsid w:val="008A0C8D"/>
    <w:rsid w:val="008A1D1A"/>
    <w:rsid w:val="008A7313"/>
    <w:rsid w:val="008A7ECA"/>
    <w:rsid w:val="008B0598"/>
    <w:rsid w:val="008B0A24"/>
    <w:rsid w:val="008C1667"/>
    <w:rsid w:val="008C28AE"/>
    <w:rsid w:val="008C2E84"/>
    <w:rsid w:val="008C4A07"/>
    <w:rsid w:val="008D1148"/>
    <w:rsid w:val="008E05B1"/>
    <w:rsid w:val="008E0891"/>
    <w:rsid w:val="008F1AEE"/>
    <w:rsid w:val="008F7258"/>
    <w:rsid w:val="0090309E"/>
    <w:rsid w:val="009040E0"/>
    <w:rsid w:val="00904103"/>
    <w:rsid w:val="00905948"/>
    <w:rsid w:val="00917CCD"/>
    <w:rsid w:val="009211AB"/>
    <w:rsid w:val="009237DC"/>
    <w:rsid w:val="00927973"/>
    <w:rsid w:val="009334B6"/>
    <w:rsid w:val="009355FD"/>
    <w:rsid w:val="00937489"/>
    <w:rsid w:val="00942BA6"/>
    <w:rsid w:val="00945F8E"/>
    <w:rsid w:val="00946D92"/>
    <w:rsid w:val="00962D07"/>
    <w:rsid w:val="00963754"/>
    <w:rsid w:val="0096763D"/>
    <w:rsid w:val="0097061B"/>
    <w:rsid w:val="00970EBB"/>
    <w:rsid w:val="00972545"/>
    <w:rsid w:val="00976C6A"/>
    <w:rsid w:val="00984F4B"/>
    <w:rsid w:val="00985D84"/>
    <w:rsid w:val="00986059"/>
    <w:rsid w:val="00992232"/>
    <w:rsid w:val="00995D8B"/>
    <w:rsid w:val="009A1783"/>
    <w:rsid w:val="009A7364"/>
    <w:rsid w:val="009B44C7"/>
    <w:rsid w:val="009B6FC1"/>
    <w:rsid w:val="009C6E8F"/>
    <w:rsid w:val="009C7306"/>
    <w:rsid w:val="009D2453"/>
    <w:rsid w:val="009D387C"/>
    <w:rsid w:val="009D6885"/>
    <w:rsid w:val="009D7CD5"/>
    <w:rsid w:val="009E0186"/>
    <w:rsid w:val="009F0585"/>
    <w:rsid w:val="00A02F38"/>
    <w:rsid w:val="00A07998"/>
    <w:rsid w:val="00A227A1"/>
    <w:rsid w:val="00A3569E"/>
    <w:rsid w:val="00A35778"/>
    <w:rsid w:val="00A371DA"/>
    <w:rsid w:val="00A37D42"/>
    <w:rsid w:val="00A4124F"/>
    <w:rsid w:val="00A41C75"/>
    <w:rsid w:val="00A43591"/>
    <w:rsid w:val="00A4369C"/>
    <w:rsid w:val="00A448CB"/>
    <w:rsid w:val="00A45736"/>
    <w:rsid w:val="00A468C6"/>
    <w:rsid w:val="00A5332C"/>
    <w:rsid w:val="00A5657A"/>
    <w:rsid w:val="00A57E62"/>
    <w:rsid w:val="00A634C4"/>
    <w:rsid w:val="00A6771E"/>
    <w:rsid w:val="00A7124A"/>
    <w:rsid w:val="00A7486E"/>
    <w:rsid w:val="00A804DA"/>
    <w:rsid w:val="00A85D9F"/>
    <w:rsid w:val="00A90611"/>
    <w:rsid w:val="00A90FB4"/>
    <w:rsid w:val="00A94C9D"/>
    <w:rsid w:val="00AA0093"/>
    <w:rsid w:val="00AB067A"/>
    <w:rsid w:val="00AC41D6"/>
    <w:rsid w:val="00AC46CC"/>
    <w:rsid w:val="00AC5D8F"/>
    <w:rsid w:val="00AC7185"/>
    <w:rsid w:val="00AD41C9"/>
    <w:rsid w:val="00AD6D12"/>
    <w:rsid w:val="00AE0D9F"/>
    <w:rsid w:val="00AE1717"/>
    <w:rsid w:val="00AE58F5"/>
    <w:rsid w:val="00AE5BB0"/>
    <w:rsid w:val="00AF7395"/>
    <w:rsid w:val="00AF7549"/>
    <w:rsid w:val="00AF7EA7"/>
    <w:rsid w:val="00B11E32"/>
    <w:rsid w:val="00B1412A"/>
    <w:rsid w:val="00B15996"/>
    <w:rsid w:val="00B15F0F"/>
    <w:rsid w:val="00B20730"/>
    <w:rsid w:val="00B257FE"/>
    <w:rsid w:val="00B378BE"/>
    <w:rsid w:val="00B4121A"/>
    <w:rsid w:val="00B41F36"/>
    <w:rsid w:val="00B431E8"/>
    <w:rsid w:val="00B43A40"/>
    <w:rsid w:val="00B4663C"/>
    <w:rsid w:val="00B503B3"/>
    <w:rsid w:val="00B578BB"/>
    <w:rsid w:val="00B610EC"/>
    <w:rsid w:val="00B645C1"/>
    <w:rsid w:val="00B65F36"/>
    <w:rsid w:val="00B71373"/>
    <w:rsid w:val="00B725D0"/>
    <w:rsid w:val="00B7286D"/>
    <w:rsid w:val="00B739CA"/>
    <w:rsid w:val="00B819DF"/>
    <w:rsid w:val="00B83F7E"/>
    <w:rsid w:val="00B96AE9"/>
    <w:rsid w:val="00BA0BB8"/>
    <w:rsid w:val="00BA22D9"/>
    <w:rsid w:val="00BA4A8C"/>
    <w:rsid w:val="00BA6152"/>
    <w:rsid w:val="00BA6D32"/>
    <w:rsid w:val="00BA78B0"/>
    <w:rsid w:val="00BB0584"/>
    <w:rsid w:val="00BB1A57"/>
    <w:rsid w:val="00BB2CB2"/>
    <w:rsid w:val="00BB3302"/>
    <w:rsid w:val="00BB5E05"/>
    <w:rsid w:val="00BC4E54"/>
    <w:rsid w:val="00BD26A8"/>
    <w:rsid w:val="00BD4AB4"/>
    <w:rsid w:val="00BD4C9D"/>
    <w:rsid w:val="00BD543F"/>
    <w:rsid w:val="00BD6292"/>
    <w:rsid w:val="00BE3C72"/>
    <w:rsid w:val="00BE6872"/>
    <w:rsid w:val="00BF04CF"/>
    <w:rsid w:val="00BF0CF6"/>
    <w:rsid w:val="00BF7B3F"/>
    <w:rsid w:val="00C00D7B"/>
    <w:rsid w:val="00C011DA"/>
    <w:rsid w:val="00C01326"/>
    <w:rsid w:val="00C04B68"/>
    <w:rsid w:val="00C0513C"/>
    <w:rsid w:val="00C06103"/>
    <w:rsid w:val="00C11309"/>
    <w:rsid w:val="00C204D4"/>
    <w:rsid w:val="00C20C9D"/>
    <w:rsid w:val="00C212F8"/>
    <w:rsid w:val="00C219BB"/>
    <w:rsid w:val="00C30D14"/>
    <w:rsid w:val="00C35794"/>
    <w:rsid w:val="00C35F09"/>
    <w:rsid w:val="00C42DD5"/>
    <w:rsid w:val="00C52D09"/>
    <w:rsid w:val="00C52EE8"/>
    <w:rsid w:val="00C56852"/>
    <w:rsid w:val="00C6489F"/>
    <w:rsid w:val="00C72FDB"/>
    <w:rsid w:val="00C7606A"/>
    <w:rsid w:val="00C801F5"/>
    <w:rsid w:val="00C81770"/>
    <w:rsid w:val="00C819E7"/>
    <w:rsid w:val="00C82023"/>
    <w:rsid w:val="00C82AEE"/>
    <w:rsid w:val="00C92585"/>
    <w:rsid w:val="00CA0087"/>
    <w:rsid w:val="00CA2ACA"/>
    <w:rsid w:val="00CB0506"/>
    <w:rsid w:val="00CB3831"/>
    <w:rsid w:val="00CC0E13"/>
    <w:rsid w:val="00CC5B63"/>
    <w:rsid w:val="00CC5FD3"/>
    <w:rsid w:val="00CD1510"/>
    <w:rsid w:val="00CE205E"/>
    <w:rsid w:val="00CE4281"/>
    <w:rsid w:val="00CE43B6"/>
    <w:rsid w:val="00CE7F7A"/>
    <w:rsid w:val="00CF23A6"/>
    <w:rsid w:val="00D03F21"/>
    <w:rsid w:val="00D10B35"/>
    <w:rsid w:val="00D17322"/>
    <w:rsid w:val="00D2164B"/>
    <w:rsid w:val="00D34214"/>
    <w:rsid w:val="00D34924"/>
    <w:rsid w:val="00D44DD3"/>
    <w:rsid w:val="00D45AA0"/>
    <w:rsid w:val="00D500E3"/>
    <w:rsid w:val="00D51443"/>
    <w:rsid w:val="00D572CE"/>
    <w:rsid w:val="00D65232"/>
    <w:rsid w:val="00D66830"/>
    <w:rsid w:val="00D70B06"/>
    <w:rsid w:val="00D83FAB"/>
    <w:rsid w:val="00D85EB3"/>
    <w:rsid w:val="00D917BA"/>
    <w:rsid w:val="00D9214B"/>
    <w:rsid w:val="00D95127"/>
    <w:rsid w:val="00D953D6"/>
    <w:rsid w:val="00D96379"/>
    <w:rsid w:val="00DA0AE1"/>
    <w:rsid w:val="00DA40D9"/>
    <w:rsid w:val="00DA4132"/>
    <w:rsid w:val="00DB04E4"/>
    <w:rsid w:val="00DB25D7"/>
    <w:rsid w:val="00DB2684"/>
    <w:rsid w:val="00DB7058"/>
    <w:rsid w:val="00DC32CC"/>
    <w:rsid w:val="00DC56A6"/>
    <w:rsid w:val="00DC7EC3"/>
    <w:rsid w:val="00DD1698"/>
    <w:rsid w:val="00DD429F"/>
    <w:rsid w:val="00DD613D"/>
    <w:rsid w:val="00DE38C5"/>
    <w:rsid w:val="00DE68BD"/>
    <w:rsid w:val="00DF27D2"/>
    <w:rsid w:val="00DF4F44"/>
    <w:rsid w:val="00E05D5B"/>
    <w:rsid w:val="00E13F2E"/>
    <w:rsid w:val="00E14C51"/>
    <w:rsid w:val="00E20856"/>
    <w:rsid w:val="00E21538"/>
    <w:rsid w:val="00E218F3"/>
    <w:rsid w:val="00E24210"/>
    <w:rsid w:val="00E33539"/>
    <w:rsid w:val="00E3559A"/>
    <w:rsid w:val="00E35655"/>
    <w:rsid w:val="00E4550E"/>
    <w:rsid w:val="00E4644F"/>
    <w:rsid w:val="00E47D6A"/>
    <w:rsid w:val="00E53F56"/>
    <w:rsid w:val="00E54B84"/>
    <w:rsid w:val="00E57539"/>
    <w:rsid w:val="00E60B4D"/>
    <w:rsid w:val="00E6314E"/>
    <w:rsid w:val="00E63F6E"/>
    <w:rsid w:val="00E63F79"/>
    <w:rsid w:val="00E648DD"/>
    <w:rsid w:val="00E65307"/>
    <w:rsid w:val="00E669B3"/>
    <w:rsid w:val="00E70C79"/>
    <w:rsid w:val="00E71CBD"/>
    <w:rsid w:val="00E77C3A"/>
    <w:rsid w:val="00E8280D"/>
    <w:rsid w:val="00E84CA1"/>
    <w:rsid w:val="00E8626B"/>
    <w:rsid w:val="00E869AE"/>
    <w:rsid w:val="00E90404"/>
    <w:rsid w:val="00E919F6"/>
    <w:rsid w:val="00E92DC6"/>
    <w:rsid w:val="00E935CE"/>
    <w:rsid w:val="00E9481D"/>
    <w:rsid w:val="00EA0335"/>
    <w:rsid w:val="00EA13AC"/>
    <w:rsid w:val="00EA1756"/>
    <w:rsid w:val="00EA20F4"/>
    <w:rsid w:val="00EA3096"/>
    <w:rsid w:val="00EA432C"/>
    <w:rsid w:val="00EA7C32"/>
    <w:rsid w:val="00EB0140"/>
    <w:rsid w:val="00EB0AFF"/>
    <w:rsid w:val="00EB5DFD"/>
    <w:rsid w:val="00EC1505"/>
    <w:rsid w:val="00EC1F31"/>
    <w:rsid w:val="00EC27CB"/>
    <w:rsid w:val="00EC3CEF"/>
    <w:rsid w:val="00EC696A"/>
    <w:rsid w:val="00ED2FFC"/>
    <w:rsid w:val="00ED37D0"/>
    <w:rsid w:val="00EE0873"/>
    <w:rsid w:val="00EE2666"/>
    <w:rsid w:val="00EE45CA"/>
    <w:rsid w:val="00EE7DE5"/>
    <w:rsid w:val="00EF004F"/>
    <w:rsid w:val="00EF5915"/>
    <w:rsid w:val="00F0398E"/>
    <w:rsid w:val="00F06614"/>
    <w:rsid w:val="00F12693"/>
    <w:rsid w:val="00F15586"/>
    <w:rsid w:val="00F2003D"/>
    <w:rsid w:val="00F23707"/>
    <w:rsid w:val="00F26368"/>
    <w:rsid w:val="00F26666"/>
    <w:rsid w:val="00F26F05"/>
    <w:rsid w:val="00F27EE5"/>
    <w:rsid w:val="00F30CAA"/>
    <w:rsid w:val="00F3351C"/>
    <w:rsid w:val="00F35339"/>
    <w:rsid w:val="00F37C33"/>
    <w:rsid w:val="00F37EC3"/>
    <w:rsid w:val="00F436C7"/>
    <w:rsid w:val="00F438B8"/>
    <w:rsid w:val="00F46941"/>
    <w:rsid w:val="00F577FE"/>
    <w:rsid w:val="00F60CF9"/>
    <w:rsid w:val="00F61C89"/>
    <w:rsid w:val="00F63FE5"/>
    <w:rsid w:val="00F6584B"/>
    <w:rsid w:val="00F81237"/>
    <w:rsid w:val="00F81A56"/>
    <w:rsid w:val="00F84915"/>
    <w:rsid w:val="00F86A98"/>
    <w:rsid w:val="00F87B65"/>
    <w:rsid w:val="00F91A4C"/>
    <w:rsid w:val="00F92F4D"/>
    <w:rsid w:val="00F96460"/>
    <w:rsid w:val="00F97F50"/>
    <w:rsid w:val="00FA2E20"/>
    <w:rsid w:val="00FA695F"/>
    <w:rsid w:val="00FB0181"/>
    <w:rsid w:val="00FB105D"/>
    <w:rsid w:val="00FB1648"/>
    <w:rsid w:val="00FB3BE9"/>
    <w:rsid w:val="00FB6E36"/>
    <w:rsid w:val="00FC10DB"/>
    <w:rsid w:val="00FC1682"/>
    <w:rsid w:val="00FC3E40"/>
    <w:rsid w:val="00FD1AD6"/>
    <w:rsid w:val="00FD2E57"/>
    <w:rsid w:val="00FD71B2"/>
    <w:rsid w:val="00FE6AC8"/>
    <w:rsid w:val="00FE777B"/>
    <w:rsid w:val="00FF1EEA"/>
    <w:rsid w:val="00FF37BE"/>
    <w:rsid w:val="00FF7560"/>
    <w:rsid w:val="06C8F7D9"/>
    <w:rsid w:val="196279AE"/>
    <w:rsid w:val="5EF9EE38"/>
    <w:rsid w:val="644B5A45"/>
    <w:rsid w:val="70F7F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04CBA439"/>
  <w15:docId w15:val="{A74B68EB-DFA1-42FC-A8DA-48B7B232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5232"/>
    <w:rPr>
      <w:rFonts w:asciiTheme="minorHAnsi" w:hAnsiTheme="minorHAnsi" w:cs="Garamond"/>
      <w:sz w:val="22"/>
      <w:szCs w:val="22"/>
      <w:lang w:eastAsia="en-US" w:bidi="pt-BR"/>
    </w:rPr>
  </w:style>
  <w:style w:type="paragraph" w:styleId="Ttulo1">
    <w:name w:val="heading 1"/>
    <w:basedOn w:val="Normal"/>
    <w:next w:val="Corpodetexto"/>
    <w:link w:val="Ttulo1Char"/>
    <w:qFormat/>
    <w:rsid w:val="00BA6D32"/>
    <w:pPr>
      <w:keepNext/>
      <w:keepLines/>
      <w:numPr>
        <w:numId w:val="9"/>
      </w:numPr>
      <w:spacing w:before="360" w:after="120" w:line="240" w:lineRule="atLeast"/>
      <w:outlineLvl w:val="0"/>
    </w:pPr>
    <w:rPr>
      <w:rFonts w:asciiTheme="majorHAnsi" w:hAnsiTheme="majorHAnsi" w:cs="Times New Roman"/>
      <w:b/>
      <w:color w:val="365F91" w:themeColor="accent1" w:themeShade="BF"/>
      <w:spacing w:val="20"/>
      <w:kern w:val="16"/>
      <w:sz w:val="32"/>
      <w:szCs w:val="18"/>
    </w:rPr>
  </w:style>
  <w:style w:type="paragraph" w:styleId="Ttulo2">
    <w:name w:val="heading 2"/>
    <w:basedOn w:val="Normal"/>
    <w:next w:val="Corpodetexto"/>
    <w:link w:val="Ttulo2Char"/>
    <w:qFormat/>
    <w:rsid w:val="00554270"/>
    <w:pPr>
      <w:keepNext/>
      <w:keepLines/>
      <w:numPr>
        <w:ilvl w:val="1"/>
        <w:numId w:val="9"/>
      </w:numPr>
      <w:spacing w:after="180" w:line="240" w:lineRule="atLeast"/>
      <w:outlineLvl w:val="1"/>
    </w:pPr>
    <w:rPr>
      <w:rFonts w:asciiTheme="majorHAnsi" w:hAnsiTheme="majorHAnsi" w:cs="Times New Roman"/>
      <w:b/>
      <w:color w:val="548DD4" w:themeColor="text2" w:themeTint="99"/>
      <w:spacing w:val="10"/>
      <w:kern w:val="20"/>
      <w:sz w:val="28"/>
      <w:szCs w:val="18"/>
    </w:rPr>
  </w:style>
  <w:style w:type="paragraph" w:styleId="Ttulo3">
    <w:name w:val="heading 3"/>
    <w:basedOn w:val="Normal"/>
    <w:next w:val="Corpodetexto"/>
    <w:link w:val="Ttulo3Char"/>
    <w:qFormat/>
    <w:rsid w:val="00823230"/>
    <w:pPr>
      <w:keepNext/>
      <w:keepLines/>
      <w:numPr>
        <w:ilvl w:val="2"/>
        <w:numId w:val="9"/>
      </w:numPr>
      <w:spacing w:before="240" w:after="180" w:line="240" w:lineRule="atLeast"/>
      <w:outlineLvl w:val="2"/>
    </w:pPr>
    <w:rPr>
      <w:rFonts w:cs="Times New Roman"/>
      <w:i/>
      <w:color w:val="4BACC6" w:themeColor="accent5"/>
      <w:kern w:val="20"/>
      <w:szCs w:val="26"/>
    </w:rPr>
  </w:style>
  <w:style w:type="paragraph" w:styleId="Ttulo4">
    <w:name w:val="heading 4"/>
    <w:basedOn w:val="Normal"/>
    <w:next w:val="Corpodetexto"/>
    <w:link w:val="Ttulo4Char"/>
    <w:qFormat/>
    <w:rsid w:val="00E8626B"/>
    <w:pPr>
      <w:keepNext/>
      <w:keepLines/>
      <w:spacing w:before="240" w:after="240" w:line="240" w:lineRule="atLeast"/>
      <w:ind w:left="864" w:hanging="864"/>
      <w:outlineLvl w:val="3"/>
    </w:pPr>
    <w:rPr>
      <w:rFonts w:cs="Times New Roman"/>
      <w:spacing w:val="5"/>
      <w:kern w:val="20"/>
      <w:szCs w:val="26"/>
      <w:u w:val="single"/>
    </w:rPr>
  </w:style>
  <w:style w:type="paragraph" w:styleId="Ttulo5">
    <w:name w:val="heading 5"/>
    <w:basedOn w:val="Normal"/>
    <w:next w:val="Corpodetexto"/>
    <w:link w:val="Ttulo5Char"/>
    <w:qFormat/>
    <w:rsid w:val="00FB0181"/>
    <w:pPr>
      <w:keepNext/>
      <w:keepLines/>
      <w:numPr>
        <w:ilvl w:val="4"/>
        <w:numId w:val="9"/>
      </w:numPr>
      <w:spacing w:line="240" w:lineRule="atLeast"/>
      <w:outlineLvl w:val="4"/>
    </w:pPr>
    <w:rPr>
      <w:rFonts w:cs="Times New Roman"/>
      <w:b/>
      <w:kern w:val="20"/>
    </w:rPr>
  </w:style>
  <w:style w:type="paragraph" w:styleId="Ttulo6">
    <w:name w:val="heading 6"/>
    <w:basedOn w:val="Normal"/>
    <w:next w:val="Corpodetexto"/>
    <w:link w:val="Ttulo6Char"/>
    <w:qFormat/>
    <w:rsid w:val="00FB0181"/>
    <w:pPr>
      <w:keepNext/>
      <w:keepLines/>
      <w:numPr>
        <w:ilvl w:val="5"/>
        <w:numId w:val="9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Ttulo7">
    <w:name w:val="heading 7"/>
    <w:basedOn w:val="Normal"/>
    <w:next w:val="Corpodetexto"/>
    <w:link w:val="Ttulo7Char"/>
    <w:qFormat/>
    <w:rsid w:val="00FB0181"/>
    <w:pPr>
      <w:keepNext/>
      <w:keepLines/>
      <w:numPr>
        <w:ilvl w:val="6"/>
        <w:numId w:val="9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Ttulo8">
    <w:name w:val="heading 8"/>
    <w:basedOn w:val="Normal"/>
    <w:next w:val="Corpodetexto"/>
    <w:link w:val="Ttulo8Char"/>
    <w:qFormat/>
    <w:rsid w:val="00FB0181"/>
    <w:pPr>
      <w:keepNext/>
      <w:keepLines/>
      <w:numPr>
        <w:ilvl w:val="7"/>
        <w:numId w:val="9"/>
      </w:numPr>
      <w:spacing w:line="240" w:lineRule="atLeast"/>
      <w:outlineLvl w:val="7"/>
    </w:pPr>
    <w:rPr>
      <w:i/>
      <w:spacing w:val="5"/>
      <w:kern w:val="20"/>
    </w:rPr>
  </w:style>
  <w:style w:type="paragraph" w:styleId="Ttulo9">
    <w:name w:val="heading 9"/>
    <w:basedOn w:val="Normal"/>
    <w:next w:val="Corpodetexto"/>
    <w:link w:val="Ttulo9Char"/>
    <w:qFormat/>
    <w:rsid w:val="00FB0181"/>
    <w:pPr>
      <w:keepNext/>
      <w:keepLines/>
      <w:numPr>
        <w:ilvl w:val="8"/>
        <w:numId w:val="9"/>
      </w:numPr>
      <w:spacing w:line="240" w:lineRule="atLeast"/>
      <w:outlineLvl w:val="8"/>
    </w:pPr>
    <w:rPr>
      <w:spacing w:val="-5"/>
      <w:kern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FB0181"/>
    <w:pPr>
      <w:spacing w:after="240" w:line="240" w:lineRule="atLeast"/>
      <w:ind w:firstLine="360"/>
      <w:jc w:val="both"/>
    </w:pPr>
  </w:style>
  <w:style w:type="paragraph" w:styleId="Remissivo1">
    <w:name w:val="index 1"/>
    <w:basedOn w:val="Normal"/>
    <w:semiHidden/>
    <w:rsid w:val="00FB0181"/>
    <w:rPr>
      <w:sz w:val="21"/>
      <w:szCs w:val="21"/>
    </w:rPr>
  </w:style>
  <w:style w:type="paragraph" w:styleId="Remissivo2">
    <w:name w:val="index 2"/>
    <w:basedOn w:val="Normal"/>
    <w:semiHidden/>
    <w:rsid w:val="00FB0181"/>
    <w:pPr>
      <w:ind w:hanging="240"/>
    </w:pPr>
    <w:rPr>
      <w:sz w:val="21"/>
      <w:szCs w:val="21"/>
    </w:rPr>
  </w:style>
  <w:style w:type="paragraph" w:styleId="Remissivo3">
    <w:name w:val="index 3"/>
    <w:basedOn w:val="Normal"/>
    <w:semiHidden/>
    <w:rsid w:val="00FB0181"/>
    <w:pPr>
      <w:ind w:left="480" w:hanging="240"/>
    </w:pPr>
    <w:rPr>
      <w:sz w:val="21"/>
      <w:szCs w:val="21"/>
    </w:rPr>
  </w:style>
  <w:style w:type="paragraph" w:styleId="Remissivo4">
    <w:name w:val="index 4"/>
    <w:basedOn w:val="Normal"/>
    <w:semiHidden/>
    <w:rsid w:val="00FB0181"/>
    <w:pPr>
      <w:ind w:left="600" w:hanging="240"/>
    </w:pPr>
    <w:rPr>
      <w:sz w:val="21"/>
      <w:szCs w:val="21"/>
    </w:rPr>
  </w:style>
  <w:style w:type="paragraph" w:styleId="Remissivo5">
    <w:name w:val="index 5"/>
    <w:basedOn w:val="Normal"/>
    <w:semiHidden/>
    <w:rsid w:val="00FB0181"/>
    <w:pPr>
      <w:ind w:left="840"/>
    </w:pPr>
    <w:rPr>
      <w:sz w:val="21"/>
      <w:szCs w:val="21"/>
    </w:rPr>
  </w:style>
  <w:style w:type="paragraph" w:styleId="Sumrio1">
    <w:name w:val="toc 1"/>
    <w:basedOn w:val="Normal"/>
    <w:uiPriority w:val="39"/>
    <w:rsid w:val="001E3C92"/>
    <w:pPr>
      <w:tabs>
        <w:tab w:val="left" w:pos="288"/>
        <w:tab w:val="right" w:pos="7056"/>
      </w:tabs>
      <w:spacing w:before="120" w:after="120"/>
    </w:pPr>
    <w:rPr>
      <w:rFonts w:ascii="Bell MT" w:hAnsi="Bell MT"/>
      <w:b/>
      <w:bCs/>
      <w:szCs w:val="20"/>
    </w:rPr>
  </w:style>
  <w:style w:type="paragraph" w:styleId="Sumrio2">
    <w:name w:val="toc 2"/>
    <w:basedOn w:val="Normal"/>
    <w:uiPriority w:val="39"/>
    <w:rsid w:val="003B2DFF"/>
    <w:pPr>
      <w:tabs>
        <w:tab w:val="left" w:pos="1008"/>
        <w:tab w:val="right" w:pos="7056"/>
      </w:tabs>
      <w:ind w:left="260"/>
    </w:pPr>
    <w:rPr>
      <w:rFonts w:ascii="Bell MT" w:hAnsi="Bell MT"/>
      <w:sz w:val="24"/>
      <w:szCs w:val="20"/>
    </w:rPr>
  </w:style>
  <w:style w:type="paragraph" w:styleId="Sumrio3">
    <w:name w:val="toc 3"/>
    <w:basedOn w:val="Normal"/>
    <w:uiPriority w:val="39"/>
    <w:rsid w:val="003B2DFF"/>
    <w:pPr>
      <w:tabs>
        <w:tab w:val="left" w:pos="1872"/>
        <w:tab w:val="right" w:pos="7056"/>
      </w:tabs>
      <w:ind w:left="520"/>
    </w:pPr>
    <w:rPr>
      <w:rFonts w:ascii="Bell MT" w:hAnsi="Bell MT"/>
      <w:iCs/>
      <w:szCs w:val="20"/>
    </w:rPr>
  </w:style>
  <w:style w:type="paragraph" w:styleId="Sumrio4">
    <w:name w:val="toc 4"/>
    <w:basedOn w:val="Normal"/>
    <w:semiHidden/>
    <w:rsid w:val="00FB0181"/>
    <w:pPr>
      <w:ind w:left="780"/>
    </w:pPr>
    <w:rPr>
      <w:sz w:val="18"/>
      <w:szCs w:val="18"/>
    </w:rPr>
  </w:style>
  <w:style w:type="paragraph" w:styleId="Sumrio5">
    <w:name w:val="toc 5"/>
    <w:basedOn w:val="Normal"/>
    <w:semiHidden/>
    <w:rsid w:val="00FB0181"/>
    <w:pPr>
      <w:ind w:left="1040"/>
    </w:pPr>
    <w:rPr>
      <w:sz w:val="18"/>
      <w:szCs w:val="18"/>
    </w:rPr>
  </w:style>
  <w:style w:type="paragraph" w:styleId="Textodenotaderodap">
    <w:name w:val="footnote text"/>
    <w:basedOn w:val="Normal"/>
    <w:link w:val="TextodenotaderodapChar"/>
    <w:semiHidden/>
    <w:rsid w:val="00FB0181"/>
  </w:style>
  <w:style w:type="paragraph" w:styleId="Textodecomentrio">
    <w:name w:val="annotation text"/>
    <w:basedOn w:val="Normal"/>
    <w:link w:val="TextodecomentrioChar"/>
    <w:semiHidden/>
    <w:rsid w:val="00FB0181"/>
  </w:style>
  <w:style w:type="paragraph" w:styleId="Ttulodendiceremissivo">
    <w:name w:val="index heading"/>
    <w:basedOn w:val="Normal"/>
    <w:next w:val="Remissivo1"/>
    <w:semiHidden/>
    <w:rsid w:val="00FB0181"/>
    <w:pPr>
      <w:spacing w:line="480" w:lineRule="atLeast"/>
    </w:pPr>
    <w:rPr>
      <w:spacing w:val="-5"/>
      <w:sz w:val="28"/>
      <w:szCs w:val="28"/>
    </w:rPr>
  </w:style>
  <w:style w:type="paragraph" w:styleId="Legenda">
    <w:name w:val="caption"/>
    <w:basedOn w:val="Normal"/>
    <w:next w:val="Corpodetexto"/>
    <w:link w:val="LegendaChar"/>
    <w:qFormat/>
    <w:rsid w:val="00E84CA1"/>
    <w:pPr>
      <w:spacing w:after="240"/>
      <w:contextualSpacing/>
      <w:jc w:val="center"/>
    </w:pPr>
  </w:style>
  <w:style w:type="paragraph" w:styleId="ndicedeilustraes">
    <w:name w:val="table of figures"/>
    <w:basedOn w:val="Normal"/>
    <w:semiHidden/>
    <w:rsid w:val="00FB0181"/>
  </w:style>
  <w:style w:type="paragraph" w:styleId="Textodenotadefim">
    <w:name w:val="endnote text"/>
    <w:basedOn w:val="Normal"/>
    <w:link w:val="TextodenotadefimChar"/>
    <w:semiHidden/>
    <w:rsid w:val="00FB0181"/>
  </w:style>
  <w:style w:type="paragraph" w:styleId="ndicedeautoridades">
    <w:name w:val="table of authorities"/>
    <w:basedOn w:val="Normal"/>
    <w:semiHidden/>
    <w:rsid w:val="00FB0181"/>
    <w:pPr>
      <w:tabs>
        <w:tab w:val="right" w:leader="dot" w:pos="7560"/>
      </w:tabs>
    </w:pPr>
  </w:style>
  <w:style w:type="paragraph" w:styleId="Textodemacro">
    <w:name w:val="macro"/>
    <w:basedOn w:val="Corpodetexto"/>
    <w:link w:val="TextodemacroChar"/>
    <w:semiHidden/>
    <w:rsid w:val="00FB0181"/>
    <w:rPr>
      <w:rFonts w:ascii="Courier New" w:hAnsi="Courier New" w:cs="Courier New"/>
    </w:rPr>
  </w:style>
  <w:style w:type="paragraph" w:styleId="Ttulodendicedeautoridades">
    <w:name w:val="toa heading"/>
    <w:basedOn w:val="Normal"/>
    <w:next w:val="ndicedeautoridades"/>
    <w:semiHidden/>
    <w:rsid w:val="00FB0181"/>
    <w:pPr>
      <w:keepNext/>
      <w:spacing w:line="720" w:lineRule="atLeast"/>
    </w:pPr>
    <w:rPr>
      <w:caps/>
      <w:spacing w:val="-10"/>
      <w:kern w:val="28"/>
    </w:rPr>
  </w:style>
  <w:style w:type="paragraph" w:styleId="Commarcadores">
    <w:name w:val="List Bullet"/>
    <w:basedOn w:val="Normal"/>
    <w:rsid w:val="003F1C79"/>
    <w:pPr>
      <w:numPr>
        <w:numId w:val="3"/>
      </w:numPr>
      <w:spacing w:after="120" w:line="240" w:lineRule="atLeast"/>
      <w:ind w:left="720" w:right="720"/>
      <w:jc w:val="both"/>
    </w:pPr>
  </w:style>
  <w:style w:type="paragraph" w:styleId="Subttulo">
    <w:name w:val="Subtitle"/>
    <w:basedOn w:val="Ttulo"/>
    <w:next w:val="Corpodetexto"/>
    <w:link w:val="SubttuloChar"/>
    <w:qFormat/>
    <w:rsid w:val="005C7698"/>
    <w:pPr>
      <w:spacing w:after="420"/>
    </w:pPr>
    <w:rPr>
      <w:spacing w:val="20"/>
      <w:sz w:val="32"/>
      <w:szCs w:val="22"/>
    </w:rPr>
  </w:style>
  <w:style w:type="paragraph" w:styleId="Ttulo">
    <w:name w:val="Title"/>
    <w:basedOn w:val="Normal"/>
    <w:next w:val="Subttulo"/>
    <w:link w:val="TtuloChar"/>
    <w:qFormat/>
    <w:rsid w:val="005C7698"/>
    <w:pPr>
      <w:keepNext/>
      <w:keepLines/>
      <w:spacing w:before="140"/>
      <w:jc w:val="center"/>
    </w:pPr>
    <w:rPr>
      <w:b/>
      <w:spacing w:val="60"/>
      <w:kern w:val="20"/>
      <w:sz w:val="56"/>
      <w:szCs w:val="56"/>
    </w:rPr>
  </w:style>
  <w:style w:type="character" w:customStyle="1" w:styleId="CorpodetextoChar">
    <w:name w:val="Corpo de texto Char"/>
    <w:basedOn w:val="Fontepargpadro"/>
    <w:link w:val="Corpodetexto"/>
    <w:locked/>
    <w:rsid w:val="00FB0181"/>
    <w:rPr>
      <w:rFonts w:ascii="Garamond" w:hAnsi="Garamond" w:hint="default"/>
      <w:sz w:val="22"/>
      <w:lang w:val="pt-BR" w:eastAsia="pt-BR" w:bidi="pt-BR"/>
    </w:rPr>
  </w:style>
  <w:style w:type="character" w:customStyle="1" w:styleId="BlockQuotationChar">
    <w:name w:val="Block Quotation Char"/>
    <w:basedOn w:val="Fontepargpadro"/>
    <w:link w:val="BlockQuotation"/>
    <w:locked/>
    <w:rsid w:val="00FB0181"/>
    <w:rPr>
      <w:rFonts w:ascii="Garamond" w:hAnsi="Garamond" w:hint="default"/>
      <w:i/>
      <w:iCs w:val="0"/>
      <w:sz w:val="22"/>
      <w:lang w:val="pt-BR" w:eastAsia="pt-BR" w:bidi="pt-BR"/>
    </w:rPr>
  </w:style>
  <w:style w:type="paragraph" w:customStyle="1" w:styleId="BlockQuotation">
    <w:name w:val="Block Quotation"/>
    <w:basedOn w:val="Corpodetexto"/>
    <w:link w:val="BlockQuotationChar"/>
    <w:rsid w:val="00FB0181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  <w:lang w:eastAsia="pt-BR"/>
    </w:rPr>
  </w:style>
  <w:style w:type="paragraph" w:customStyle="1" w:styleId="SubtitleCover">
    <w:name w:val="Subtitle Cover"/>
    <w:basedOn w:val="TitleCover"/>
    <w:next w:val="Corpodetexto"/>
    <w:rsid w:val="00FB0181"/>
    <w:pPr>
      <w:pBdr>
        <w:top w:val="single" w:sz="6" w:space="12" w:color="808080"/>
      </w:pBdr>
      <w:spacing w:after="0" w:line="440" w:lineRule="atLeast"/>
    </w:pPr>
    <w:rPr>
      <w:spacing w:val="30"/>
      <w:sz w:val="36"/>
      <w:szCs w:val="36"/>
    </w:rPr>
  </w:style>
  <w:style w:type="paragraph" w:customStyle="1" w:styleId="TitleCover">
    <w:name w:val="Title Cover"/>
    <w:basedOn w:val="Normal"/>
    <w:next w:val="SubtitleCover"/>
    <w:rsid w:val="00FB0181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eastAsia="pt-BR"/>
    </w:rPr>
  </w:style>
  <w:style w:type="paragraph" w:customStyle="1" w:styleId="Columnheadings">
    <w:name w:val="Column headings"/>
    <w:basedOn w:val="Normal"/>
    <w:rsid w:val="00FB0181"/>
    <w:pPr>
      <w:keepNext/>
      <w:spacing w:before="80"/>
      <w:jc w:val="center"/>
    </w:pPr>
    <w:rPr>
      <w:caps/>
      <w:sz w:val="14"/>
      <w:szCs w:val="14"/>
      <w:lang w:eastAsia="pt-BR"/>
    </w:rPr>
  </w:style>
  <w:style w:type="paragraph" w:customStyle="1" w:styleId="CompanyName">
    <w:name w:val="Company Name"/>
    <w:basedOn w:val="Corpodetexto"/>
    <w:rsid w:val="00FB0181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eastAsia="pt-BR"/>
    </w:rPr>
  </w:style>
  <w:style w:type="paragraph" w:customStyle="1" w:styleId="Rowlabels">
    <w:name w:val="Row labels"/>
    <w:basedOn w:val="Normal"/>
    <w:rsid w:val="00FB0181"/>
    <w:pPr>
      <w:keepNext/>
      <w:spacing w:before="40"/>
    </w:pPr>
    <w:rPr>
      <w:sz w:val="18"/>
      <w:szCs w:val="18"/>
      <w:lang w:eastAsia="pt-BR"/>
    </w:rPr>
  </w:style>
  <w:style w:type="paragraph" w:customStyle="1" w:styleId="Percentage">
    <w:name w:val="Percentage"/>
    <w:basedOn w:val="Normal"/>
    <w:rsid w:val="00FB0181"/>
    <w:pPr>
      <w:spacing w:before="40"/>
      <w:jc w:val="center"/>
    </w:pPr>
    <w:rPr>
      <w:sz w:val="18"/>
      <w:szCs w:val="18"/>
      <w:lang w:eastAsia="pt-BR"/>
    </w:rPr>
  </w:style>
  <w:style w:type="character" w:customStyle="1" w:styleId="NumberedListChar">
    <w:name w:val="Numbered List Char"/>
    <w:basedOn w:val="Fontepargpadro"/>
    <w:link w:val="NumberedList"/>
    <w:locked/>
    <w:rsid w:val="00C30D14"/>
    <w:rPr>
      <w:rFonts w:asciiTheme="minorHAnsi" w:hAnsiTheme="minorHAnsi" w:cs="Garamond"/>
      <w:sz w:val="26"/>
      <w:szCs w:val="22"/>
      <w:lang w:bidi="pt-BR"/>
    </w:rPr>
  </w:style>
  <w:style w:type="paragraph" w:customStyle="1" w:styleId="NumberedList">
    <w:name w:val="Numbered List"/>
    <w:basedOn w:val="Normal"/>
    <w:link w:val="NumberedListChar"/>
    <w:rsid w:val="00C30D14"/>
    <w:pPr>
      <w:numPr>
        <w:numId w:val="10"/>
      </w:numPr>
      <w:spacing w:after="240" w:line="312" w:lineRule="auto"/>
      <w:contextualSpacing/>
    </w:pPr>
    <w:rPr>
      <w:lang w:eastAsia="pt-BR"/>
    </w:rPr>
  </w:style>
  <w:style w:type="character" w:customStyle="1" w:styleId="NumberedListBoldChar">
    <w:name w:val="Numbered List Bold Char"/>
    <w:basedOn w:val="NumberedListChar"/>
    <w:link w:val="NumberedListBold"/>
    <w:locked/>
    <w:rsid w:val="00FB0181"/>
    <w:rPr>
      <w:rFonts w:asciiTheme="minorHAnsi" w:hAnsiTheme="minorHAnsi" w:cs="Garamond"/>
      <w:b/>
      <w:bCs/>
      <w:sz w:val="26"/>
      <w:szCs w:val="22"/>
      <w:lang w:bidi="pt-BR"/>
    </w:rPr>
  </w:style>
  <w:style w:type="paragraph" w:customStyle="1" w:styleId="NumberedListBold">
    <w:name w:val="Numbered List Bold"/>
    <w:basedOn w:val="NumberedList"/>
    <w:link w:val="NumberedListBoldChar"/>
    <w:rsid w:val="00FB0181"/>
    <w:rPr>
      <w:b/>
      <w:bCs/>
    </w:rPr>
  </w:style>
  <w:style w:type="paragraph" w:customStyle="1" w:styleId="LineSpace">
    <w:name w:val="Line Space"/>
    <w:basedOn w:val="Normal"/>
    <w:rsid w:val="00FB0181"/>
    <w:rPr>
      <w:rFonts w:ascii="Verdana" w:hAnsi="Verdana" w:cs="Verdana"/>
      <w:sz w:val="12"/>
      <w:szCs w:val="12"/>
      <w:lang w:eastAsia="pt-BR"/>
    </w:rPr>
  </w:style>
  <w:style w:type="character" w:styleId="Refdenotaderodap">
    <w:name w:val="footnote reference"/>
    <w:semiHidden/>
    <w:rsid w:val="00FB0181"/>
    <w:rPr>
      <w:vertAlign w:val="superscript"/>
    </w:rPr>
  </w:style>
  <w:style w:type="character" w:styleId="Refdecomentrio">
    <w:name w:val="annotation reference"/>
    <w:semiHidden/>
    <w:rsid w:val="00FB0181"/>
    <w:rPr>
      <w:sz w:val="16"/>
    </w:rPr>
  </w:style>
  <w:style w:type="character" w:styleId="Nmerodepgina">
    <w:name w:val="page number"/>
    <w:rsid w:val="00FB0181"/>
    <w:rPr>
      <w:sz w:val="24"/>
    </w:rPr>
  </w:style>
  <w:style w:type="character" w:styleId="Refdenotadefim">
    <w:name w:val="endnote reference"/>
    <w:semiHidden/>
    <w:rsid w:val="00FB0181"/>
    <w:rPr>
      <w:vertAlign w:val="superscript"/>
    </w:rPr>
  </w:style>
  <w:style w:type="character" w:customStyle="1" w:styleId="Lead-inEmphasis">
    <w:name w:val="Lead-in Emphasis"/>
    <w:rsid w:val="00FB0181"/>
    <w:rPr>
      <w:caps/>
      <w:sz w:val="18"/>
      <w:lang w:val="pt-BR" w:eastAsia="pt-BR" w:bidi="pt-BR"/>
    </w:rPr>
  </w:style>
  <w:style w:type="paragraph" w:styleId="Cabealho">
    <w:name w:val="header"/>
    <w:basedOn w:val="Normal"/>
    <w:link w:val="CabealhoChar"/>
    <w:rsid w:val="00FB018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rsid w:val="00FB0181"/>
    <w:pPr>
      <w:tabs>
        <w:tab w:val="center" w:pos="4419"/>
        <w:tab w:val="right" w:pos="8838"/>
      </w:tabs>
    </w:pPr>
  </w:style>
  <w:style w:type="paragraph" w:customStyle="1" w:styleId="Cabealho1">
    <w:name w:val="Cabeçalho1"/>
    <w:basedOn w:val="Cabealho"/>
    <w:rsid w:val="00D83FAB"/>
    <w:pPr>
      <w:pBdr>
        <w:bottom w:val="single" w:sz="18" w:space="1" w:color="auto"/>
      </w:pBdr>
      <w:tabs>
        <w:tab w:val="clear" w:pos="4419"/>
        <w:tab w:val="clear" w:pos="8838"/>
        <w:tab w:val="center" w:pos="4153"/>
        <w:tab w:val="right" w:pos="8306"/>
      </w:tabs>
      <w:spacing w:after="240"/>
    </w:pPr>
    <w:rPr>
      <w:rFonts w:cs="Times New Roman"/>
      <w:b/>
      <w:spacing w:val="-5"/>
      <w:sz w:val="24"/>
      <w:szCs w:val="24"/>
      <w:lang w:eastAsia="pt-BR" w:bidi="ar-SA"/>
    </w:rPr>
  </w:style>
  <w:style w:type="paragraph" w:styleId="Textodebalo">
    <w:name w:val="Balloon Text"/>
    <w:basedOn w:val="Normal"/>
    <w:link w:val="TextodebaloChar"/>
    <w:rsid w:val="00E669B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669B3"/>
    <w:rPr>
      <w:rFonts w:ascii="Tahoma" w:hAnsi="Tahoma" w:cs="Tahoma"/>
      <w:sz w:val="16"/>
      <w:szCs w:val="16"/>
      <w:lang w:val="en-US" w:eastAsia="en-US" w:bidi="pt-BR"/>
    </w:rPr>
  </w:style>
  <w:style w:type="paragraph" w:customStyle="1" w:styleId="Autor">
    <w:name w:val="Autor"/>
    <w:basedOn w:val="Corpodetexto"/>
    <w:link w:val="AutorChar"/>
    <w:qFormat/>
    <w:rsid w:val="00B1412A"/>
    <w:pPr>
      <w:jc w:val="center"/>
    </w:pPr>
    <w:rPr>
      <w:i/>
    </w:rPr>
  </w:style>
  <w:style w:type="character" w:customStyle="1" w:styleId="AutorChar">
    <w:name w:val="Autor Char"/>
    <w:basedOn w:val="CorpodetextoChar"/>
    <w:link w:val="Autor"/>
    <w:rsid w:val="00B1412A"/>
    <w:rPr>
      <w:rFonts w:asciiTheme="minorHAnsi" w:hAnsiTheme="minorHAnsi" w:cs="Garamond" w:hint="default"/>
      <w:i/>
      <w:sz w:val="26"/>
      <w:szCs w:val="22"/>
      <w:lang w:val="pt-BR" w:eastAsia="en-US" w:bidi="pt-BR"/>
    </w:rPr>
  </w:style>
  <w:style w:type="paragraph" w:styleId="PargrafodaLista">
    <w:name w:val="List Paragraph"/>
    <w:basedOn w:val="Normal"/>
    <w:uiPriority w:val="34"/>
    <w:qFormat/>
    <w:rsid w:val="003F1C7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BF0CF6"/>
    <w:rPr>
      <w:color w:val="808080"/>
    </w:rPr>
  </w:style>
  <w:style w:type="paragraph" w:styleId="NormalWeb">
    <w:name w:val="Normal (Web)"/>
    <w:basedOn w:val="Normal"/>
    <w:uiPriority w:val="99"/>
    <w:unhideWhenUsed/>
    <w:rsid w:val="002F58A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bidi="ar-SA"/>
    </w:rPr>
  </w:style>
  <w:style w:type="paragraph" w:customStyle="1" w:styleId="Equaes">
    <w:name w:val="Equações"/>
    <w:basedOn w:val="Corpodetexto"/>
    <w:next w:val="Corpodetexto"/>
    <w:link w:val="EquaesChar"/>
    <w:qFormat/>
    <w:rsid w:val="007C07D2"/>
    <w:pPr>
      <w:tabs>
        <w:tab w:val="center" w:pos="4320"/>
        <w:tab w:val="right" w:pos="8730"/>
      </w:tabs>
      <w:ind w:firstLine="0"/>
    </w:pPr>
  </w:style>
  <w:style w:type="character" w:styleId="Hyperlink">
    <w:name w:val="Hyperlink"/>
    <w:basedOn w:val="Fontepargpadro"/>
    <w:uiPriority w:val="99"/>
    <w:unhideWhenUsed/>
    <w:rsid w:val="001E5354"/>
    <w:rPr>
      <w:color w:val="0000FF" w:themeColor="hyperlink"/>
      <w:u w:val="single"/>
    </w:rPr>
  </w:style>
  <w:style w:type="character" w:customStyle="1" w:styleId="EquaesChar">
    <w:name w:val="Equações Char"/>
    <w:basedOn w:val="CorpodetextoChar"/>
    <w:link w:val="Equaes"/>
    <w:rsid w:val="007C07D2"/>
    <w:rPr>
      <w:rFonts w:asciiTheme="minorHAnsi" w:hAnsiTheme="minorHAnsi" w:cs="Garamond" w:hint="default"/>
      <w:sz w:val="26"/>
      <w:szCs w:val="22"/>
      <w:lang w:val="pt-BR" w:eastAsia="en-US" w:bidi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E5354"/>
    <w:pPr>
      <w:numPr>
        <w:numId w:val="0"/>
      </w:numPr>
      <w:spacing w:before="480" w:after="0" w:line="276" w:lineRule="auto"/>
      <w:outlineLvl w:val="9"/>
    </w:pPr>
    <w:rPr>
      <w:rFonts w:eastAsiaTheme="majorEastAsia" w:cstheme="majorBidi"/>
      <w:bCs/>
      <w:spacing w:val="0"/>
      <w:kern w:val="0"/>
      <w:sz w:val="28"/>
      <w:szCs w:val="28"/>
      <w:lang w:bidi="ar-SA"/>
    </w:rPr>
  </w:style>
  <w:style w:type="paragraph" w:styleId="Sumrio6">
    <w:name w:val="toc 6"/>
    <w:basedOn w:val="Normal"/>
    <w:next w:val="Normal"/>
    <w:autoRedefine/>
    <w:rsid w:val="00273FED"/>
    <w:pPr>
      <w:ind w:left="1300"/>
    </w:pPr>
    <w:rPr>
      <w:sz w:val="18"/>
      <w:szCs w:val="18"/>
    </w:rPr>
  </w:style>
  <w:style w:type="paragraph" w:styleId="Sumrio7">
    <w:name w:val="toc 7"/>
    <w:basedOn w:val="Normal"/>
    <w:next w:val="Normal"/>
    <w:autoRedefine/>
    <w:rsid w:val="00273FED"/>
    <w:pPr>
      <w:ind w:left="1560"/>
    </w:pPr>
    <w:rPr>
      <w:sz w:val="18"/>
      <w:szCs w:val="18"/>
    </w:rPr>
  </w:style>
  <w:style w:type="paragraph" w:styleId="Sumrio8">
    <w:name w:val="toc 8"/>
    <w:basedOn w:val="Normal"/>
    <w:next w:val="Normal"/>
    <w:autoRedefine/>
    <w:rsid w:val="00273FED"/>
    <w:pPr>
      <w:ind w:left="1820"/>
    </w:pPr>
    <w:rPr>
      <w:sz w:val="18"/>
      <w:szCs w:val="18"/>
    </w:rPr>
  </w:style>
  <w:style w:type="paragraph" w:styleId="Sumrio9">
    <w:name w:val="toc 9"/>
    <w:basedOn w:val="Normal"/>
    <w:next w:val="Normal"/>
    <w:autoRedefine/>
    <w:rsid w:val="00273FED"/>
    <w:pPr>
      <w:ind w:left="2080"/>
    </w:pPr>
    <w:rPr>
      <w:sz w:val="18"/>
      <w:szCs w:val="18"/>
    </w:rPr>
  </w:style>
  <w:style w:type="table" w:styleId="Tabelacomgrade">
    <w:name w:val="Table Grid"/>
    <w:basedOn w:val="Tabelanormal"/>
    <w:rsid w:val="00C52D0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Resumo">
    <w:name w:val="Resumo"/>
    <w:basedOn w:val="Corpodetexto"/>
    <w:link w:val="ResumoChar"/>
    <w:qFormat/>
    <w:rsid w:val="00CB0506"/>
    <w:pPr>
      <w:pBdr>
        <w:top w:val="single" w:sz="18" w:space="1" w:color="auto"/>
        <w:bottom w:val="single" w:sz="18" w:space="1" w:color="auto"/>
      </w:pBdr>
      <w:spacing w:before="240" w:after="360"/>
      <w:ind w:firstLine="0"/>
    </w:pPr>
  </w:style>
  <w:style w:type="character" w:styleId="HiperlinkVisitado">
    <w:name w:val="FollowedHyperlink"/>
    <w:basedOn w:val="Fontepargpadro"/>
    <w:rsid w:val="00461852"/>
    <w:rPr>
      <w:color w:val="800080" w:themeColor="followedHyperlink"/>
      <w:u w:val="single"/>
    </w:rPr>
  </w:style>
  <w:style w:type="character" w:customStyle="1" w:styleId="ResumoChar">
    <w:name w:val="Resumo Char"/>
    <w:basedOn w:val="CorpodetextoChar"/>
    <w:link w:val="Resumo"/>
    <w:rsid w:val="00CB0506"/>
    <w:rPr>
      <w:rFonts w:asciiTheme="minorHAnsi" w:hAnsiTheme="minorHAnsi" w:cs="Garamond" w:hint="default"/>
      <w:sz w:val="26"/>
      <w:szCs w:val="22"/>
      <w:lang w:val="pt-BR" w:eastAsia="en-US" w:bidi="pt-BR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583D40"/>
    <w:rPr>
      <w:b/>
      <w:bCs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583D40"/>
    <w:rPr>
      <w:rFonts w:asciiTheme="minorHAnsi" w:hAnsiTheme="minorHAnsi" w:cs="Garamond"/>
      <w:sz w:val="26"/>
      <w:szCs w:val="22"/>
      <w:lang w:eastAsia="en-US" w:bidi="pt-BR"/>
    </w:rPr>
  </w:style>
  <w:style w:type="character" w:customStyle="1" w:styleId="AssuntodocomentrioChar">
    <w:name w:val="Assunto do comentário Char"/>
    <w:basedOn w:val="TextodecomentrioChar"/>
    <w:link w:val="Assuntodocomentrio"/>
    <w:rsid w:val="00583D40"/>
    <w:rPr>
      <w:rFonts w:asciiTheme="minorHAnsi" w:hAnsiTheme="minorHAnsi" w:cs="Garamond"/>
      <w:sz w:val="26"/>
      <w:szCs w:val="22"/>
      <w:lang w:eastAsia="en-US" w:bidi="pt-BR"/>
    </w:rPr>
  </w:style>
  <w:style w:type="paragraph" w:customStyle="1" w:styleId="Tabela">
    <w:name w:val="Tabela"/>
    <w:basedOn w:val="Normal"/>
    <w:link w:val="TabelaChar"/>
    <w:qFormat/>
    <w:rsid w:val="00EA432C"/>
    <w:pPr>
      <w:keepNext/>
      <w:keepLines/>
      <w:spacing w:after="60"/>
      <w:jc w:val="center"/>
    </w:pPr>
    <w:rPr>
      <w:color w:val="4F81BD" w:themeColor="accent1"/>
    </w:rPr>
  </w:style>
  <w:style w:type="paragraph" w:customStyle="1" w:styleId="Figuralegenda">
    <w:name w:val="Figura_legenda"/>
    <w:basedOn w:val="Legenda"/>
    <w:next w:val="Corpodetexto"/>
    <w:link w:val="FiguralegendaChar"/>
    <w:qFormat/>
    <w:rsid w:val="00AC46CC"/>
    <w:pPr>
      <w:keepLines/>
      <w:spacing w:before="120"/>
    </w:pPr>
    <w:rPr>
      <w:color w:val="4F81BD" w:themeColor="accent1"/>
    </w:rPr>
  </w:style>
  <w:style w:type="character" w:customStyle="1" w:styleId="TabelaChar">
    <w:name w:val="Tabela Char"/>
    <w:basedOn w:val="Fontepargpadro"/>
    <w:link w:val="Tabela"/>
    <w:rsid w:val="00EA432C"/>
    <w:rPr>
      <w:rFonts w:asciiTheme="minorHAnsi" w:hAnsiTheme="minorHAnsi" w:cs="Garamond"/>
      <w:color w:val="4F81BD" w:themeColor="accent1"/>
      <w:sz w:val="22"/>
      <w:szCs w:val="22"/>
      <w:lang w:eastAsia="en-US" w:bidi="pt-BR"/>
    </w:rPr>
  </w:style>
  <w:style w:type="paragraph" w:customStyle="1" w:styleId="Figurapic">
    <w:name w:val="Figura_pic"/>
    <w:basedOn w:val="Figuralegenda"/>
    <w:next w:val="Figuralegenda"/>
    <w:link w:val="FigurapicChar"/>
    <w:qFormat/>
    <w:rsid w:val="001B7075"/>
    <w:pPr>
      <w:keepNext/>
      <w:keepLines w:val="0"/>
      <w:spacing w:after="0"/>
    </w:pPr>
    <w:rPr>
      <w:b/>
    </w:rPr>
  </w:style>
  <w:style w:type="character" w:customStyle="1" w:styleId="LegendaChar">
    <w:name w:val="Legenda Char"/>
    <w:basedOn w:val="Fontepargpadro"/>
    <w:link w:val="Legenda"/>
    <w:rsid w:val="00004434"/>
    <w:rPr>
      <w:rFonts w:asciiTheme="minorHAnsi" w:hAnsiTheme="minorHAnsi" w:cs="Garamond"/>
      <w:sz w:val="26"/>
      <w:szCs w:val="22"/>
      <w:lang w:eastAsia="en-US" w:bidi="pt-BR"/>
    </w:rPr>
  </w:style>
  <w:style w:type="character" w:customStyle="1" w:styleId="FiguralegendaChar">
    <w:name w:val="Figura_legenda Char"/>
    <w:basedOn w:val="LegendaChar"/>
    <w:link w:val="Figuralegenda"/>
    <w:rsid w:val="00AC46CC"/>
    <w:rPr>
      <w:rFonts w:asciiTheme="minorHAnsi" w:hAnsiTheme="minorHAnsi" w:cs="Garamond"/>
      <w:color w:val="4F81BD" w:themeColor="accent1"/>
      <w:sz w:val="22"/>
      <w:szCs w:val="22"/>
      <w:lang w:eastAsia="en-US" w:bidi="pt-BR"/>
    </w:rPr>
  </w:style>
  <w:style w:type="paragraph" w:customStyle="1" w:styleId="Figura">
    <w:name w:val="Figura"/>
    <w:basedOn w:val="Legenda"/>
    <w:link w:val="FiguraChar"/>
    <w:rsid w:val="001B7075"/>
    <w:pPr>
      <w:keepLines/>
      <w:spacing w:line="360" w:lineRule="auto"/>
    </w:pPr>
  </w:style>
  <w:style w:type="character" w:customStyle="1" w:styleId="FigurapicChar">
    <w:name w:val="Figura_pic Char"/>
    <w:basedOn w:val="FiguralegendaChar"/>
    <w:link w:val="Figurapic"/>
    <w:rsid w:val="001B7075"/>
    <w:rPr>
      <w:rFonts w:asciiTheme="minorHAnsi" w:hAnsiTheme="minorHAnsi" w:cs="Garamond"/>
      <w:b/>
      <w:color w:val="4F81BD" w:themeColor="accent1"/>
      <w:sz w:val="22"/>
      <w:szCs w:val="22"/>
      <w:lang w:eastAsia="en-US" w:bidi="pt-BR"/>
    </w:rPr>
  </w:style>
  <w:style w:type="character" w:customStyle="1" w:styleId="FiguraChar">
    <w:name w:val="Figura Char"/>
    <w:basedOn w:val="Fontepargpadro"/>
    <w:link w:val="Figura"/>
    <w:rsid w:val="001B7075"/>
    <w:rPr>
      <w:rFonts w:asciiTheme="minorHAnsi" w:hAnsiTheme="minorHAnsi" w:cs="Garamond"/>
      <w:sz w:val="26"/>
      <w:szCs w:val="22"/>
      <w:lang w:eastAsia="en-US" w:bidi="pt-BR"/>
    </w:rPr>
  </w:style>
  <w:style w:type="paragraph" w:customStyle="1" w:styleId="Graphic">
    <w:name w:val="Graphic"/>
    <w:basedOn w:val="Corpodetexto"/>
    <w:next w:val="Legenda"/>
    <w:rsid w:val="004B57B7"/>
    <w:pPr>
      <w:keepNext/>
      <w:spacing w:after="120" w:line="240" w:lineRule="auto"/>
      <w:ind w:firstLine="0"/>
    </w:pPr>
    <w:rPr>
      <w:rFonts w:ascii="Times New Roman" w:hAnsi="Times New Roman" w:cs="Times New Roman"/>
      <w:sz w:val="24"/>
      <w:szCs w:val="20"/>
      <w:lang w:eastAsia="pt-BR" w:bidi="ar-SA"/>
    </w:rPr>
  </w:style>
  <w:style w:type="paragraph" w:customStyle="1" w:styleId="Equation">
    <w:name w:val="Equation"/>
    <w:basedOn w:val="Corpodetexto"/>
    <w:next w:val="Corpodetexto"/>
    <w:rsid w:val="004B57B7"/>
    <w:pPr>
      <w:tabs>
        <w:tab w:val="center" w:pos="3686"/>
        <w:tab w:val="right" w:pos="9072"/>
      </w:tabs>
      <w:spacing w:after="320" w:line="240" w:lineRule="auto"/>
      <w:ind w:firstLine="0"/>
    </w:pPr>
    <w:rPr>
      <w:rFonts w:ascii="Times New Roman" w:hAnsi="Times New Roman" w:cs="Times New Roman"/>
      <w:sz w:val="24"/>
      <w:szCs w:val="20"/>
      <w:lang w:eastAsia="pt-BR" w:bidi="ar-SA"/>
    </w:rPr>
  </w:style>
  <w:style w:type="paragraph" w:customStyle="1" w:styleId="Table">
    <w:name w:val="Table"/>
    <w:basedOn w:val="Corpodetexto"/>
    <w:next w:val="Corpodetexto"/>
    <w:rsid w:val="00E47D6A"/>
    <w:pPr>
      <w:keepNext/>
      <w:keepLines/>
      <w:spacing w:after="320" w:line="300" w:lineRule="exact"/>
      <w:ind w:firstLine="0"/>
      <w:jc w:val="center"/>
    </w:pPr>
    <w:rPr>
      <w:rFonts w:ascii="Times New Roman" w:hAnsi="Times New Roman" w:cs="Times New Roman"/>
      <w:sz w:val="24"/>
      <w:szCs w:val="20"/>
      <w:lang w:eastAsia="pt-BR" w:bidi="ar-SA"/>
    </w:rPr>
  </w:style>
  <w:style w:type="character" w:customStyle="1" w:styleId="attrlink">
    <w:name w:val="attrlink"/>
    <w:basedOn w:val="Fontepargpadro"/>
    <w:rsid w:val="003B2D6C"/>
  </w:style>
  <w:style w:type="character" w:customStyle="1" w:styleId="notranslate">
    <w:name w:val="notranslate"/>
    <w:basedOn w:val="Fontepargpadro"/>
    <w:rsid w:val="003B2D6C"/>
  </w:style>
  <w:style w:type="character" w:styleId="MenoPendente">
    <w:name w:val="Unresolved Mention"/>
    <w:basedOn w:val="Fontepargpadro"/>
    <w:uiPriority w:val="99"/>
    <w:semiHidden/>
    <w:unhideWhenUsed/>
    <w:rsid w:val="00357E46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rsid w:val="00FB3BE9"/>
    <w:rPr>
      <w:rFonts w:asciiTheme="minorHAnsi" w:hAnsiTheme="minorHAnsi"/>
      <w:i/>
      <w:color w:val="4BACC6" w:themeColor="accent5"/>
      <w:kern w:val="20"/>
      <w:sz w:val="22"/>
      <w:szCs w:val="26"/>
      <w:lang w:eastAsia="en-US" w:bidi="pt-BR"/>
    </w:rPr>
  </w:style>
  <w:style w:type="character" w:customStyle="1" w:styleId="Ttulo1Char">
    <w:name w:val="Título 1 Char"/>
    <w:basedOn w:val="Fontepargpadro"/>
    <w:link w:val="Ttulo1"/>
    <w:rsid w:val="00392166"/>
    <w:rPr>
      <w:rFonts w:asciiTheme="majorHAnsi" w:hAnsiTheme="majorHAnsi"/>
      <w:b/>
      <w:color w:val="365F91" w:themeColor="accent1" w:themeShade="BF"/>
      <w:spacing w:val="20"/>
      <w:kern w:val="16"/>
      <w:sz w:val="32"/>
      <w:szCs w:val="18"/>
      <w:lang w:eastAsia="en-US" w:bidi="pt-BR"/>
    </w:rPr>
  </w:style>
  <w:style w:type="character" w:customStyle="1" w:styleId="Ttulo2Char">
    <w:name w:val="Título 2 Char"/>
    <w:basedOn w:val="Fontepargpadro"/>
    <w:link w:val="Ttulo2"/>
    <w:rsid w:val="00392166"/>
    <w:rPr>
      <w:rFonts w:asciiTheme="majorHAnsi" w:hAnsiTheme="majorHAnsi"/>
      <w:b/>
      <w:color w:val="548DD4" w:themeColor="text2" w:themeTint="99"/>
      <w:spacing w:val="10"/>
      <w:kern w:val="20"/>
      <w:sz w:val="28"/>
      <w:szCs w:val="18"/>
      <w:lang w:eastAsia="en-US" w:bidi="pt-BR"/>
    </w:rPr>
  </w:style>
  <w:style w:type="character" w:customStyle="1" w:styleId="Ttulo4Char">
    <w:name w:val="Título 4 Char"/>
    <w:basedOn w:val="Fontepargpadro"/>
    <w:link w:val="Ttulo4"/>
    <w:rsid w:val="00392166"/>
    <w:rPr>
      <w:rFonts w:asciiTheme="minorHAnsi" w:hAnsiTheme="minorHAnsi"/>
      <w:spacing w:val="5"/>
      <w:kern w:val="20"/>
      <w:sz w:val="22"/>
      <w:szCs w:val="26"/>
      <w:u w:val="single"/>
      <w:lang w:eastAsia="en-US" w:bidi="pt-BR"/>
    </w:rPr>
  </w:style>
  <w:style w:type="character" w:customStyle="1" w:styleId="Ttulo5Char">
    <w:name w:val="Título 5 Char"/>
    <w:basedOn w:val="Fontepargpadro"/>
    <w:link w:val="Ttulo5"/>
    <w:rsid w:val="00392166"/>
    <w:rPr>
      <w:rFonts w:asciiTheme="minorHAnsi" w:hAnsiTheme="minorHAnsi"/>
      <w:b/>
      <w:kern w:val="20"/>
      <w:sz w:val="22"/>
      <w:szCs w:val="22"/>
      <w:lang w:eastAsia="en-US" w:bidi="pt-BR"/>
    </w:rPr>
  </w:style>
  <w:style w:type="character" w:customStyle="1" w:styleId="Ttulo6Char">
    <w:name w:val="Título 6 Char"/>
    <w:basedOn w:val="Fontepargpadro"/>
    <w:link w:val="Ttulo6"/>
    <w:rsid w:val="00392166"/>
    <w:rPr>
      <w:rFonts w:asciiTheme="minorHAnsi" w:hAnsiTheme="minorHAnsi"/>
      <w:i/>
      <w:spacing w:val="5"/>
      <w:kern w:val="20"/>
      <w:sz w:val="22"/>
      <w:szCs w:val="22"/>
      <w:lang w:eastAsia="en-US" w:bidi="pt-BR"/>
    </w:rPr>
  </w:style>
  <w:style w:type="character" w:customStyle="1" w:styleId="Ttulo7Char">
    <w:name w:val="Título 7 Char"/>
    <w:basedOn w:val="Fontepargpadro"/>
    <w:link w:val="Ttulo7"/>
    <w:rsid w:val="00392166"/>
    <w:rPr>
      <w:rFonts w:asciiTheme="minorHAnsi" w:hAnsiTheme="minorHAnsi" w:cs="Garamond"/>
      <w:caps/>
      <w:kern w:val="20"/>
      <w:sz w:val="18"/>
      <w:szCs w:val="18"/>
      <w:lang w:eastAsia="en-US" w:bidi="pt-BR"/>
    </w:rPr>
  </w:style>
  <w:style w:type="character" w:customStyle="1" w:styleId="Ttulo8Char">
    <w:name w:val="Título 8 Char"/>
    <w:basedOn w:val="Fontepargpadro"/>
    <w:link w:val="Ttulo8"/>
    <w:rsid w:val="00392166"/>
    <w:rPr>
      <w:rFonts w:asciiTheme="minorHAnsi" w:hAnsiTheme="minorHAnsi" w:cs="Garamond"/>
      <w:i/>
      <w:spacing w:val="5"/>
      <w:kern w:val="20"/>
      <w:sz w:val="22"/>
      <w:szCs w:val="22"/>
      <w:lang w:eastAsia="en-US" w:bidi="pt-BR"/>
    </w:rPr>
  </w:style>
  <w:style w:type="character" w:customStyle="1" w:styleId="Ttulo9Char">
    <w:name w:val="Título 9 Char"/>
    <w:basedOn w:val="Fontepargpadro"/>
    <w:link w:val="Ttulo9"/>
    <w:rsid w:val="00392166"/>
    <w:rPr>
      <w:rFonts w:asciiTheme="minorHAnsi" w:hAnsiTheme="minorHAnsi" w:cs="Garamond"/>
      <w:spacing w:val="-5"/>
      <w:kern w:val="20"/>
      <w:sz w:val="22"/>
      <w:szCs w:val="22"/>
      <w:lang w:eastAsia="en-US" w:bidi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392166"/>
    <w:rPr>
      <w:rFonts w:asciiTheme="minorHAnsi" w:hAnsiTheme="minorHAnsi" w:cs="Garamond"/>
      <w:sz w:val="22"/>
      <w:szCs w:val="22"/>
      <w:lang w:eastAsia="en-US" w:bidi="pt-BR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392166"/>
    <w:rPr>
      <w:rFonts w:asciiTheme="minorHAnsi" w:hAnsiTheme="minorHAnsi" w:cs="Garamond"/>
      <w:sz w:val="22"/>
      <w:szCs w:val="22"/>
      <w:lang w:eastAsia="en-US" w:bidi="pt-BR"/>
    </w:rPr>
  </w:style>
  <w:style w:type="character" w:customStyle="1" w:styleId="TextodemacroChar">
    <w:name w:val="Texto de macro Char"/>
    <w:basedOn w:val="Fontepargpadro"/>
    <w:link w:val="Textodemacro"/>
    <w:semiHidden/>
    <w:rsid w:val="00392166"/>
    <w:rPr>
      <w:rFonts w:ascii="Courier New" w:hAnsi="Courier New" w:cs="Courier New"/>
      <w:sz w:val="22"/>
      <w:szCs w:val="22"/>
      <w:lang w:eastAsia="en-US" w:bidi="pt-BR"/>
    </w:rPr>
  </w:style>
  <w:style w:type="character" w:customStyle="1" w:styleId="SubttuloChar">
    <w:name w:val="Subtítulo Char"/>
    <w:basedOn w:val="Fontepargpadro"/>
    <w:link w:val="Subttulo"/>
    <w:rsid w:val="00392166"/>
    <w:rPr>
      <w:rFonts w:asciiTheme="minorHAnsi" w:hAnsiTheme="minorHAnsi" w:cs="Garamond"/>
      <w:b/>
      <w:spacing w:val="20"/>
      <w:kern w:val="20"/>
      <w:sz w:val="32"/>
      <w:szCs w:val="22"/>
      <w:lang w:eastAsia="en-US" w:bidi="pt-BR"/>
    </w:rPr>
  </w:style>
  <w:style w:type="character" w:customStyle="1" w:styleId="TtuloChar">
    <w:name w:val="Título Char"/>
    <w:basedOn w:val="Fontepargpadro"/>
    <w:link w:val="Ttulo"/>
    <w:rsid w:val="00392166"/>
    <w:rPr>
      <w:rFonts w:asciiTheme="minorHAnsi" w:hAnsiTheme="minorHAnsi" w:cs="Garamond"/>
      <w:b/>
      <w:spacing w:val="60"/>
      <w:kern w:val="20"/>
      <w:sz w:val="56"/>
      <w:szCs w:val="56"/>
      <w:lang w:eastAsia="en-US" w:bidi="pt-BR"/>
    </w:rPr>
  </w:style>
  <w:style w:type="character" w:customStyle="1" w:styleId="CabealhoChar">
    <w:name w:val="Cabeçalho Char"/>
    <w:basedOn w:val="Fontepargpadro"/>
    <w:link w:val="Cabealho"/>
    <w:rsid w:val="00392166"/>
    <w:rPr>
      <w:rFonts w:asciiTheme="minorHAnsi" w:hAnsiTheme="minorHAnsi" w:cs="Garamond"/>
      <w:sz w:val="22"/>
      <w:szCs w:val="22"/>
      <w:lang w:eastAsia="en-US" w:bidi="pt-BR"/>
    </w:rPr>
  </w:style>
  <w:style w:type="character" w:customStyle="1" w:styleId="RodapChar">
    <w:name w:val="Rodapé Char"/>
    <w:basedOn w:val="Fontepargpadro"/>
    <w:link w:val="Rodap"/>
    <w:rsid w:val="00392166"/>
    <w:rPr>
      <w:rFonts w:asciiTheme="minorHAnsi" w:hAnsiTheme="minorHAnsi" w:cs="Garamond"/>
      <w:sz w:val="22"/>
      <w:szCs w:val="22"/>
      <w:lang w:eastAsia="en-US" w:bidi="pt-BR"/>
    </w:rPr>
  </w:style>
  <w:style w:type="paragraph" w:styleId="Recuodecorpodetexto">
    <w:name w:val="Body Text Indent"/>
    <w:basedOn w:val="Normal"/>
    <w:link w:val="RecuodecorpodetextoChar"/>
    <w:rsid w:val="00392166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rsid w:val="00392166"/>
    <w:rPr>
      <w:rFonts w:asciiTheme="minorHAnsi" w:hAnsiTheme="minorHAnsi" w:cs="Garamond"/>
      <w:sz w:val="22"/>
      <w:szCs w:val="22"/>
      <w:lang w:eastAsia="en-US" w:bidi="pt-BR"/>
    </w:rPr>
  </w:style>
  <w:style w:type="paragraph" w:customStyle="1" w:styleId="Body">
    <w:name w:val="Body"/>
    <w:basedOn w:val="Ttulo2"/>
    <w:rsid w:val="00392166"/>
    <w:pPr>
      <w:keepNext w:val="0"/>
      <w:keepLines w:val="0"/>
      <w:widowControl w:val="0"/>
      <w:overflowPunct w:val="0"/>
      <w:autoSpaceDE w:val="0"/>
      <w:autoSpaceDN w:val="0"/>
      <w:adjustRightInd w:val="0"/>
      <w:spacing w:after="60" w:line="240" w:lineRule="auto"/>
      <w:ind w:left="0" w:firstLine="0"/>
      <w:jc w:val="both"/>
      <w:textAlignment w:val="baseline"/>
    </w:pPr>
    <w:rPr>
      <w:rFonts w:asciiTheme="minorHAnsi" w:hAnsiTheme="minorHAnsi"/>
      <w:b w:val="0"/>
      <w:color w:val="002060"/>
      <w:spacing w:val="0"/>
      <w:kern w:val="0"/>
      <w:sz w:val="24"/>
      <w:szCs w:val="20"/>
      <w:lang w:eastAsia="pt-BR" w:bidi="ar-SA"/>
    </w:rPr>
  </w:style>
  <w:style w:type="paragraph" w:customStyle="1" w:styleId="Formelzeile">
    <w:name w:val="Formel_zeile"/>
    <w:basedOn w:val="Normal"/>
    <w:rsid w:val="00392166"/>
    <w:pPr>
      <w:widowControl w:val="0"/>
      <w:tabs>
        <w:tab w:val="center" w:pos="1985"/>
        <w:tab w:val="right" w:pos="4536"/>
      </w:tabs>
      <w:jc w:val="both"/>
    </w:pPr>
    <w:rPr>
      <w:rFonts w:cs="Times New Roman"/>
      <w:sz w:val="24"/>
      <w:szCs w:val="20"/>
      <w:lang w:val="de-DE" w:eastAsia="pt-BR" w:bidi="ar-SA"/>
    </w:rPr>
  </w:style>
  <w:style w:type="table" w:styleId="SombreamentoClaro-nfase1">
    <w:name w:val="Light Shading Accent 1"/>
    <w:basedOn w:val="Tabelanormal"/>
    <w:uiPriority w:val="60"/>
    <w:rsid w:val="0039216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MTDisplayEquation">
    <w:name w:val="MTDisplayEquation"/>
    <w:basedOn w:val="Corpodetexto"/>
    <w:next w:val="Normal"/>
    <w:link w:val="MTDisplayEquationChar"/>
    <w:rsid w:val="00392166"/>
    <w:pPr>
      <w:tabs>
        <w:tab w:val="center" w:pos="4400"/>
        <w:tab w:val="right" w:pos="8780"/>
      </w:tabs>
    </w:pPr>
  </w:style>
  <w:style w:type="character" w:customStyle="1" w:styleId="MTDisplayEquationChar">
    <w:name w:val="MTDisplayEquation Char"/>
    <w:basedOn w:val="CorpodetextoChar"/>
    <w:link w:val="MTDisplayEquation"/>
    <w:rsid w:val="00392166"/>
    <w:rPr>
      <w:rFonts w:asciiTheme="minorHAnsi" w:hAnsiTheme="minorHAnsi" w:cs="Garamond" w:hint="default"/>
      <w:sz w:val="22"/>
      <w:szCs w:val="22"/>
      <w:lang w:val="pt-BR" w:eastAsia="en-US" w:bidi="pt-BR"/>
    </w:rPr>
  </w:style>
  <w:style w:type="table" w:styleId="ListaClara">
    <w:name w:val="Light List"/>
    <w:basedOn w:val="Tabelanormal"/>
    <w:uiPriority w:val="61"/>
    <w:rsid w:val="00392166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ultimidia.ufrgs.br/conteudo/controle_processos/VideosGrad/13_1_Funcionalidade_dos_Controladores.mp4" TargetMode="External"/><Relationship Id="rId21" Type="http://schemas.openxmlformats.org/officeDocument/2006/relationships/hyperlink" Target="https://www.youtube.com/embed/gEc6JO7nr-k?feature=oembed" TargetMode="External"/><Relationship Id="rId42" Type="http://schemas.openxmlformats.org/officeDocument/2006/relationships/hyperlink" Target="http://multimidia.ufrgs.br/conteudo/controle_processos/VideosGrad/14_2_M&#233;todos_para_FOPTD.mp4" TargetMode="External"/><Relationship Id="rId47" Type="http://schemas.openxmlformats.org/officeDocument/2006/relationships/hyperlink" Target="https://youtu.be/PkXalsRdUck" TargetMode="External"/><Relationship Id="rId63" Type="http://schemas.openxmlformats.org/officeDocument/2006/relationships/hyperlink" Target="http://multimidia.ufrgs.br/conteudo/controle_processos/VideosGrad/15_4_PIDs_com_dois_graus_de_liberdade.mp4" TargetMode="External"/><Relationship Id="rId68" Type="http://schemas.openxmlformats.org/officeDocument/2006/relationships/hyperlink" Target="https://abcm.org.br/anais/cobem/2003/html/pdf/COB03-1286.pdf" TargetMode="External"/><Relationship Id="rId16" Type="http://schemas.openxmlformats.org/officeDocument/2006/relationships/hyperlink" Target="https://paper.dropbox.com/doc/Python-Modelica-Ferramentas-Computacionais-para-Aulas-de-Controle-e-Otimizacao-de-Processos--BHbyuZ0BjnpdZRPwmDQQgJgsAQ-Jfz3naY4h6j2MScjkx1Tw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hyperlink" Target="https://web.microsoftstream.com/video/011dad34-7461-4a21-9db2-ad186ece1888" TargetMode="External"/><Relationship Id="rId53" Type="http://schemas.openxmlformats.org/officeDocument/2006/relationships/hyperlink" Target="https://youtu.be/NLklsM2CdOo" TargetMode="External"/><Relationship Id="rId58" Type="http://schemas.openxmlformats.org/officeDocument/2006/relationships/image" Target="media/image16.png"/><Relationship Id="rId74" Type="http://schemas.openxmlformats.org/officeDocument/2006/relationships/image" Target="media/image22.png"/><Relationship Id="rId79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17.png"/><Relationship Id="rId19" Type="http://schemas.openxmlformats.org/officeDocument/2006/relationships/image" Target="media/image5.jpg"/><Relationship Id="rId14" Type="http://schemas.openxmlformats.org/officeDocument/2006/relationships/hyperlink" Target="https://paper.dropbox.com/doc/Python-Modelica-Ferramentas-Computacionais-para-Aulas-de-Controle-e-Otimizacao-de-Processos--BHbyuZ0BjnpdZRPwmDQQgJgsAQ-Jfz3naY4h6j2MScjkx1Tw" TargetMode="External"/><Relationship Id="rId22" Type="http://schemas.openxmlformats.org/officeDocument/2006/relationships/image" Target="media/image6.jpg"/><Relationship Id="rId27" Type="http://schemas.openxmlformats.org/officeDocument/2006/relationships/hyperlink" Target="https://youtu.be/ObShtONtKb8" TargetMode="External"/><Relationship Id="rId30" Type="http://schemas.openxmlformats.org/officeDocument/2006/relationships/hyperlink" Target="http://multimidia.ufrgs.br/conteudo/controle_processos/VideosGrad/13_2_M&#233;todo_da_S&#237;ntese_Direta.mp4" TargetMode="External"/><Relationship Id="rId35" Type="http://schemas.openxmlformats.org/officeDocument/2006/relationships/hyperlink" Target="https://youtu.be/mYZpSpbIwzI" TargetMode="External"/><Relationship Id="rId43" Type="http://schemas.openxmlformats.org/officeDocument/2006/relationships/hyperlink" Target="https://youtu.be/nuOSWCkDS_g" TargetMode="External"/><Relationship Id="rId48" Type="http://schemas.openxmlformats.org/officeDocument/2006/relationships/image" Target="media/image13.png"/><Relationship Id="rId56" Type="http://schemas.openxmlformats.org/officeDocument/2006/relationships/hyperlink" Target="http://multimidia.ufrgs.br/conteudo/controle_processos/VideosGrad/15_2_PIDs_Forma_S&#233;rie_e_Paralela.mp4" TargetMode="External"/><Relationship Id="rId64" Type="http://schemas.openxmlformats.org/officeDocument/2006/relationships/hyperlink" Target="https://youtu.be/U06YDQzV3fI" TargetMode="External"/><Relationship Id="rId69" Type="http://schemas.openxmlformats.org/officeDocument/2006/relationships/hyperlink" Target="https://www.academia.edu/56347596/Two_Degree_of_Freedom_PI_PID_tuning_approach_for_smooth_control_on_cascade_control_systems" TargetMode="External"/><Relationship Id="rId77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hyperlink" Target="https://web.microsoftstream.com/video/fd52f930-4617-40b6-a89f-589050738bce" TargetMode="External"/><Relationship Id="rId72" Type="http://schemas.openxmlformats.org/officeDocument/2006/relationships/image" Target="media/image20.tmp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dropbox.com/s/r107u51xacizzuy/00_Introdu%C3%A7%C3%A3o.ipynb?dl=0" TargetMode="External"/><Relationship Id="rId25" Type="http://schemas.openxmlformats.org/officeDocument/2006/relationships/hyperlink" Target="https://web.microsoftstream.com/video/116e12ff-5bdb-4556-8b37-832bcdfac7c0" TargetMode="External"/><Relationship Id="rId33" Type="http://schemas.openxmlformats.org/officeDocument/2006/relationships/hyperlink" Target="https://web.microsoftstream.com/video/36ed017a-bb9f-45da-a974-fed452a9d573" TargetMode="External"/><Relationship Id="rId38" Type="http://schemas.openxmlformats.org/officeDocument/2006/relationships/hyperlink" Target="http://multimidia.ufrgs.br/conteudo/controle_processos/VideosGrad/14_1_M&#233;todos_baseados_em_Ku_Pu.mp4" TargetMode="External"/><Relationship Id="rId46" Type="http://schemas.openxmlformats.org/officeDocument/2006/relationships/hyperlink" Target="http://multimidia.ufrgs.br/conteudo/controle_processos/VideosGrad/14_3_Identifica&#231;&#227;o_de_Modelos_FOPTD.mp4" TargetMode="External"/><Relationship Id="rId59" Type="http://schemas.openxmlformats.org/officeDocument/2006/relationships/hyperlink" Target="https://web.microsoftstream.com/video/a3916e0f-4f37-4d14-beb2-f2b414bc8e1e" TargetMode="External"/><Relationship Id="rId67" Type="http://schemas.openxmlformats.org/officeDocument/2006/relationships/hyperlink" Target="https://abcm.org.br/anais/cobem/2003/html/pdf/COB03-1286.pdf" TargetMode="External"/><Relationship Id="rId20" Type="http://schemas.openxmlformats.org/officeDocument/2006/relationships/hyperlink" Target="https://youtu.be/GQenfRt7Ajk" TargetMode="External"/><Relationship Id="rId41" Type="http://schemas.openxmlformats.org/officeDocument/2006/relationships/hyperlink" Target="https://web.microsoftstream.com/video/7d479c43-bd29-4112-a261-eb2530104ad9" TargetMode="External"/><Relationship Id="rId54" Type="http://schemas.openxmlformats.org/officeDocument/2006/relationships/image" Target="media/image15.png"/><Relationship Id="rId62" Type="http://schemas.openxmlformats.org/officeDocument/2006/relationships/hyperlink" Target="https://web.microsoftstream.com/video/a3b3eb63-bc03-41fb-9f08-1282a15e8413" TargetMode="External"/><Relationship Id="rId70" Type="http://schemas.openxmlformats.org/officeDocument/2006/relationships/image" Target="media/image19.emf"/><Relationship Id="rId75" Type="http://schemas.openxmlformats.org/officeDocument/2006/relationships/image" Target="media/image23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youtu.be/gEc6JO7nr-k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0.png"/><Relationship Id="rId49" Type="http://schemas.openxmlformats.org/officeDocument/2006/relationships/hyperlink" Target="https://youtu.be/KIGZFaMbxqA" TargetMode="External"/><Relationship Id="rId57" Type="http://schemas.openxmlformats.org/officeDocument/2006/relationships/hyperlink" Target="https://youtu.be/Y-WV85rkXtg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youtu.be/3jzeMDl2zlo" TargetMode="External"/><Relationship Id="rId44" Type="http://schemas.openxmlformats.org/officeDocument/2006/relationships/image" Target="media/image12.png"/><Relationship Id="rId52" Type="http://schemas.openxmlformats.org/officeDocument/2006/relationships/hyperlink" Target="http://multimidia.ufrgs.br/conteudo/controle_processos/VideosGrad/15_1_PI_Tanques_pulm&#227;o.mp4" TargetMode="External"/><Relationship Id="rId60" Type="http://schemas.openxmlformats.org/officeDocument/2006/relationships/hyperlink" Target="http://multimidia.ufrgs.br/conteudo/controle_processos/VideosGrad/15_3_PIDs_Filtro_na_Derivativa_Acao_Direta_Reversa.mp4" TargetMode="External"/><Relationship Id="rId65" Type="http://schemas.openxmlformats.org/officeDocument/2006/relationships/image" Target="media/image18.png"/><Relationship Id="rId73" Type="http://schemas.openxmlformats.org/officeDocument/2006/relationships/image" Target="media/image21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hyperlink" Target="https://www.youtube.com/embed/GQenfRt7Ajk?feature=oembed" TargetMode="External"/><Relationship Id="rId39" Type="http://schemas.openxmlformats.org/officeDocument/2006/relationships/hyperlink" Target="https://youtu.be/x1PvwH9Rd-w" TargetMode="External"/><Relationship Id="rId34" Type="http://schemas.openxmlformats.org/officeDocument/2006/relationships/hyperlink" Target="http://multimidia.ufrgs.br/conteudo/controle_processos/VideosGrad/13_3_M&#233;todo_IMC.mp4" TargetMode="External"/><Relationship Id="rId50" Type="http://schemas.openxmlformats.org/officeDocument/2006/relationships/image" Target="media/image14.png"/><Relationship Id="rId55" Type="http://schemas.openxmlformats.org/officeDocument/2006/relationships/hyperlink" Target="https://web.microsoftstream.com/video/3c7e60fb-3519-480c-88cb-7018a9b35eab" TargetMode="External"/><Relationship Id="rId76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package" Target="embeddings/Desenho_do_Microsoft_Visio.vsdx"/><Relationship Id="rId2" Type="http://schemas.openxmlformats.org/officeDocument/2006/relationships/customXml" Target="../customXml/item2.xml"/><Relationship Id="rId29" Type="http://schemas.openxmlformats.org/officeDocument/2006/relationships/hyperlink" Target="https://web.microsoftstream.com/video/fbc0b588-175d-45b4-843e-e7581b1b1b87" TargetMode="External"/><Relationship Id="rId24" Type="http://schemas.openxmlformats.org/officeDocument/2006/relationships/image" Target="media/image7.png"/><Relationship Id="rId40" Type="http://schemas.openxmlformats.org/officeDocument/2006/relationships/image" Target="media/image11.png"/><Relationship Id="rId45" Type="http://schemas.openxmlformats.org/officeDocument/2006/relationships/hyperlink" Target="https://web.microsoftstream.com/video/955934a8-8368-414a-affa-a40b633c9680" TargetMode="External"/><Relationship Id="rId66" Type="http://schemas.openxmlformats.org/officeDocument/2006/relationships/hyperlink" Target="https://youtu.be/dus_gC8_la8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Relationship Id="rId4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Tri\AppData\Roaming\Microsoft\Templates\GIMSCOP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8EF45F5B178D43BDF6C7E7E4110D9C" ma:contentTypeVersion="10" ma:contentTypeDescription="Crie um novo documento." ma:contentTypeScope="" ma:versionID="76dcf5bed6d9ed9d50f2c15f0de2fa0c">
  <xsd:schema xmlns:xsd="http://www.w3.org/2001/XMLSchema" xmlns:xs="http://www.w3.org/2001/XMLSchema" xmlns:p="http://schemas.microsoft.com/office/2006/metadata/properties" xmlns:ns2="d22ec1b4-e69c-471f-b57e-b09be30a675c" xmlns:ns3="d9406af7-058b-4938-ab6d-f0732aa0cda7" targetNamespace="http://schemas.microsoft.com/office/2006/metadata/properties" ma:root="true" ma:fieldsID="43cbb16a7f881e991d3606f6d3e07600" ns2:_="" ns3:_="">
    <xsd:import namespace="d22ec1b4-e69c-471f-b57e-b09be30a675c"/>
    <xsd:import namespace="d9406af7-058b-4938-ab6d-f0732aa0cd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ec1b4-e69c-471f-b57e-b09be30a6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025567b-322a-4eb1-b450-54540833d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06af7-058b-4938-ab6d-f0732aa0cda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27fb7eb-122e-4ac8-a0b3-d0aa914b6c69}" ma:internalName="TaxCatchAll" ma:showField="CatchAllData" ma:web="d9406af7-058b-4938-ab6d-f0732aa0cd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2ec1b4-e69c-471f-b57e-b09be30a675c">
      <Terms xmlns="http://schemas.microsoft.com/office/infopath/2007/PartnerControls"/>
    </lcf76f155ced4ddcb4097134ff3c332f>
    <TaxCatchAll xmlns="d9406af7-058b-4938-ab6d-f0732aa0cda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4C568F-ADF0-468C-A6BE-B04FAB6B0D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ec1b4-e69c-471f-b57e-b09be30a675c"/>
    <ds:schemaRef ds:uri="d9406af7-058b-4938-ab6d-f0732aa0c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2497C5-BCDA-4FAE-916E-58C9297B8400}">
  <ds:schemaRefs>
    <ds:schemaRef ds:uri="http://schemas.microsoft.com/office/2006/metadata/properties"/>
    <ds:schemaRef ds:uri="http://schemas.microsoft.com/office/infopath/2007/PartnerControls"/>
    <ds:schemaRef ds:uri="d22ec1b4-e69c-471f-b57e-b09be30a675c"/>
    <ds:schemaRef ds:uri="d9406af7-058b-4938-ab6d-f0732aa0cda7"/>
  </ds:schemaRefs>
</ds:datastoreItem>
</file>

<file path=customXml/itemProps3.xml><?xml version="1.0" encoding="utf-8"?>
<ds:datastoreItem xmlns:ds="http://schemas.openxmlformats.org/officeDocument/2006/customXml" ds:itemID="{F1C40A07-8F76-4F90-9263-25C7702B28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2FB4FA-5F21-4FC3-9321-BF8AC7888D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GIMSCOP.dotx</Template>
  <TotalTime>890</TotalTime>
  <Pages>11</Pages>
  <Words>3402</Words>
  <Characters>18377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Relatório</vt:lpstr>
    </vt:vector>
  </TitlesOfParts>
  <Manager/>
  <Company>Microsoft Corporation</Company>
  <LinksUpToDate>false</LinksUpToDate>
  <CharactersWithSpaces>21736</CharactersWithSpaces>
  <SharedDoc>false</SharedDoc>
  <HLinks>
    <vt:vector size="288" baseType="variant">
      <vt:variant>
        <vt:i4>1245261</vt:i4>
      </vt:variant>
      <vt:variant>
        <vt:i4>174</vt:i4>
      </vt:variant>
      <vt:variant>
        <vt:i4>0</vt:i4>
      </vt:variant>
      <vt:variant>
        <vt:i4>5</vt:i4>
      </vt:variant>
      <vt:variant>
        <vt:lpwstr>https://www.academia.edu/56347596/Two_Degree_of_Freedom_PI_PID_tuning_approach_for_smooth_control_on_cascade_control_systems</vt:lpwstr>
      </vt:variant>
      <vt:variant>
        <vt:lpwstr/>
      </vt:variant>
      <vt:variant>
        <vt:i4>5505039</vt:i4>
      </vt:variant>
      <vt:variant>
        <vt:i4>171</vt:i4>
      </vt:variant>
      <vt:variant>
        <vt:i4>0</vt:i4>
      </vt:variant>
      <vt:variant>
        <vt:i4>5</vt:i4>
      </vt:variant>
      <vt:variant>
        <vt:lpwstr>https://abcm.org.br/anais/cobem/2003/html/pdf/COB03-1286.pdf</vt:lpwstr>
      </vt:variant>
      <vt:variant>
        <vt:lpwstr/>
      </vt:variant>
      <vt:variant>
        <vt:i4>5505039</vt:i4>
      </vt:variant>
      <vt:variant>
        <vt:i4>168</vt:i4>
      </vt:variant>
      <vt:variant>
        <vt:i4>0</vt:i4>
      </vt:variant>
      <vt:variant>
        <vt:i4>5</vt:i4>
      </vt:variant>
      <vt:variant>
        <vt:lpwstr>https://abcm.org.br/anais/cobem/2003/html/pdf/COB03-1286.pdf</vt:lpwstr>
      </vt:variant>
      <vt:variant>
        <vt:lpwstr/>
      </vt:variant>
      <vt:variant>
        <vt:i4>6094851</vt:i4>
      </vt:variant>
      <vt:variant>
        <vt:i4>165</vt:i4>
      </vt:variant>
      <vt:variant>
        <vt:i4>0</vt:i4>
      </vt:variant>
      <vt:variant>
        <vt:i4>5</vt:i4>
      </vt:variant>
      <vt:variant>
        <vt:lpwstr>https://youtu.be/dus_gC8_la8</vt:lpwstr>
      </vt:variant>
      <vt:variant>
        <vt:lpwstr/>
      </vt:variant>
      <vt:variant>
        <vt:i4>4587612</vt:i4>
      </vt:variant>
      <vt:variant>
        <vt:i4>162</vt:i4>
      </vt:variant>
      <vt:variant>
        <vt:i4>0</vt:i4>
      </vt:variant>
      <vt:variant>
        <vt:i4>5</vt:i4>
      </vt:variant>
      <vt:variant>
        <vt:lpwstr>https://youtu.be/U06YDQzV3fI</vt:lpwstr>
      </vt:variant>
      <vt:variant>
        <vt:lpwstr/>
      </vt:variant>
      <vt:variant>
        <vt:i4>5636096</vt:i4>
      </vt:variant>
      <vt:variant>
        <vt:i4>159</vt:i4>
      </vt:variant>
      <vt:variant>
        <vt:i4>0</vt:i4>
      </vt:variant>
      <vt:variant>
        <vt:i4>5</vt:i4>
      </vt:variant>
      <vt:variant>
        <vt:lpwstr>http://multimidia.ufrgs.br/conteudo/controle_processos/VideosGrad/15_4_PIDs_com_dois_graus_de_liberdade.mp4</vt:lpwstr>
      </vt:variant>
      <vt:variant>
        <vt:lpwstr/>
      </vt:variant>
      <vt:variant>
        <vt:i4>7536760</vt:i4>
      </vt:variant>
      <vt:variant>
        <vt:i4>156</vt:i4>
      </vt:variant>
      <vt:variant>
        <vt:i4>0</vt:i4>
      </vt:variant>
      <vt:variant>
        <vt:i4>5</vt:i4>
      </vt:variant>
      <vt:variant>
        <vt:lpwstr>https://web.microsoftstream.com/video/a3b3eb63-bc03-41fb-9f08-1282a15e8413</vt:lpwstr>
      </vt:variant>
      <vt:variant>
        <vt:lpwstr/>
      </vt:variant>
      <vt:variant>
        <vt:i4>3866643</vt:i4>
      </vt:variant>
      <vt:variant>
        <vt:i4>153</vt:i4>
      </vt:variant>
      <vt:variant>
        <vt:i4>0</vt:i4>
      </vt:variant>
      <vt:variant>
        <vt:i4>5</vt:i4>
      </vt:variant>
      <vt:variant>
        <vt:lpwstr>http://multimidia.ufrgs.br/conteudo/controle_processos/VideosGrad/15_3_PIDs_Filtro_na_Derivativa_Acao_Direta_Reversa.mp4</vt:lpwstr>
      </vt:variant>
      <vt:variant>
        <vt:lpwstr/>
      </vt:variant>
      <vt:variant>
        <vt:i4>8257571</vt:i4>
      </vt:variant>
      <vt:variant>
        <vt:i4>150</vt:i4>
      </vt:variant>
      <vt:variant>
        <vt:i4>0</vt:i4>
      </vt:variant>
      <vt:variant>
        <vt:i4>5</vt:i4>
      </vt:variant>
      <vt:variant>
        <vt:lpwstr>https://web.microsoftstream.com/video/a3916e0f-4f37-4d14-beb2-f2b414bc8e1e</vt:lpwstr>
      </vt:variant>
      <vt:variant>
        <vt:lpwstr/>
      </vt:variant>
      <vt:variant>
        <vt:i4>1703941</vt:i4>
      </vt:variant>
      <vt:variant>
        <vt:i4>147</vt:i4>
      </vt:variant>
      <vt:variant>
        <vt:i4>0</vt:i4>
      </vt:variant>
      <vt:variant>
        <vt:i4>5</vt:i4>
      </vt:variant>
      <vt:variant>
        <vt:lpwstr>https://youtu.be/Y-WV85rkXtg</vt:lpwstr>
      </vt:variant>
      <vt:variant>
        <vt:lpwstr/>
      </vt:variant>
      <vt:variant>
        <vt:i4>14680156</vt:i4>
      </vt:variant>
      <vt:variant>
        <vt:i4>144</vt:i4>
      </vt:variant>
      <vt:variant>
        <vt:i4>0</vt:i4>
      </vt:variant>
      <vt:variant>
        <vt:i4>5</vt:i4>
      </vt:variant>
      <vt:variant>
        <vt:lpwstr>http://multimidia.ufrgs.br/conteudo/controle_processos/VideosGrad/15_2_PIDs_Forma_Série_e_Paralela.mp4</vt:lpwstr>
      </vt:variant>
      <vt:variant>
        <vt:lpwstr/>
      </vt:variant>
      <vt:variant>
        <vt:i4>2752631</vt:i4>
      </vt:variant>
      <vt:variant>
        <vt:i4>141</vt:i4>
      </vt:variant>
      <vt:variant>
        <vt:i4>0</vt:i4>
      </vt:variant>
      <vt:variant>
        <vt:i4>5</vt:i4>
      </vt:variant>
      <vt:variant>
        <vt:lpwstr>https://web.microsoftstream.com/video/3c7e60fb-3519-480c-88cb-7018a9b35eab</vt:lpwstr>
      </vt:variant>
      <vt:variant>
        <vt:lpwstr/>
      </vt:variant>
      <vt:variant>
        <vt:i4>917525</vt:i4>
      </vt:variant>
      <vt:variant>
        <vt:i4>138</vt:i4>
      </vt:variant>
      <vt:variant>
        <vt:i4>0</vt:i4>
      </vt:variant>
      <vt:variant>
        <vt:i4>5</vt:i4>
      </vt:variant>
      <vt:variant>
        <vt:lpwstr>https://youtu.be/NLklsM2CdOo</vt:lpwstr>
      </vt:variant>
      <vt:variant>
        <vt:lpwstr/>
      </vt:variant>
      <vt:variant>
        <vt:i4>196794</vt:i4>
      </vt:variant>
      <vt:variant>
        <vt:i4>135</vt:i4>
      </vt:variant>
      <vt:variant>
        <vt:i4>0</vt:i4>
      </vt:variant>
      <vt:variant>
        <vt:i4>5</vt:i4>
      </vt:variant>
      <vt:variant>
        <vt:lpwstr>http://multimidia.ufrgs.br/conteudo/controle_processos/VideosGrad/15_1_PI_Tanques_pulmão.mp4</vt:lpwstr>
      </vt:variant>
      <vt:variant>
        <vt:lpwstr/>
      </vt:variant>
      <vt:variant>
        <vt:i4>7405690</vt:i4>
      </vt:variant>
      <vt:variant>
        <vt:i4>132</vt:i4>
      </vt:variant>
      <vt:variant>
        <vt:i4>0</vt:i4>
      </vt:variant>
      <vt:variant>
        <vt:i4>5</vt:i4>
      </vt:variant>
      <vt:variant>
        <vt:lpwstr>https://web.microsoftstream.com/video/fd52f930-4617-40b6-a89f-589050738bce</vt:lpwstr>
      </vt:variant>
      <vt:variant>
        <vt:lpwstr/>
      </vt:variant>
      <vt:variant>
        <vt:i4>6225941</vt:i4>
      </vt:variant>
      <vt:variant>
        <vt:i4>129</vt:i4>
      </vt:variant>
      <vt:variant>
        <vt:i4>0</vt:i4>
      </vt:variant>
      <vt:variant>
        <vt:i4>5</vt:i4>
      </vt:variant>
      <vt:variant>
        <vt:lpwstr>https://youtu.be/KIGZFaMbxqA</vt:lpwstr>
      </vt:variant>
      <vt:variant>
        <vt:lpwstr/>
      </vt:variant>
      <vt:variant>
        <vt:i4>4784138</vt:i4>
      </vt:variant>
      <vt:variant>
        <vt:i4>126</vt:i4>
      </vt:variant>
      <vt:variant>
        <vt:i4>0</vt:i4>
      </vt:variant>
      <vt:variant>
        <vt:i4>5</vt:i4>
      </vt:variant>
      <vt:variant>
        <vt:lpwstr>https://youtu.be/PkXalsRdUck</vt:lpwstr>
      </vt:variant>
      <vt:variant>
        <vt:lpwstr/>
      </vt:variant>
      <vt:variant>
        <vt:i4>10092757</vt:i4>
      </vt:variant>
      <vt:variant>
        <vt:i4>123</vt:i4>
      </vt:variant>
      <vt:variant>
        <vt:i4>0</vt:i4>
      </vt:variant>
      <vt:variant>
        <vt:i4>5</vt:i4>
      </vt:variant>
      <vt:variant>
        <vt:lpwstr>http://multimidia.ufrgs.br/conteudo/controle_processos/VideosGrad/14_3_Identificação_de_Modelos_FOPTD.mp4</vt:lpwstr>
      </vt:variant>
      <vt:variant>
        <vt:lpwstr/>
      </vt:variant>
      <vt:variant>
        <vt:i4>2097191</vt:i4>
      </vt:variant>
      <vt:variant>
        <vt:i4>120</vt:i4>
      </vt:variant>
      <vt:variant>
        <vt:i4>0</vt:i4>
      </vt:variant>
      <vt:variant>
        <vt:i4>5</vt:i4>
      </vt:variant>
      <vt:variant>
        <vt:lpwstr>https://web.microsoftstream.com/video/955934a8-8368-414a-affa-a40b633c9680</vt:lpwstr>
      </vt:variant>
      <vt:variant>
        <vt:lpwstr/>
      </vt:variant>
      <vt:variant>
        <vt:i4>4718634</vt:i4>
      </vt:variant>
      <vt:variant>
        <vt:i4>117</vt:i4>
      </vt:variant>
      <vt:variant>
        <vt:i4>0</vt:i4>
      </vt:variant>
      <vt:variant>
        <vt:i4>5</vt:i4>
      </vt:variant>
      <vt:variant>
        <vt:lpwstr>https://youtu.be/nuOSWCkDS_g</vt:lpwstr>
      </vt:variant>
      <vt:variant>
        <vt:lpwstr/>
      </vt:variant>
      <vt:variant>
        <vt:i4>3932359</vt:i4>
      </vt:variant>
      <vt:variant>
        <vt:i4>114</vt:i4>
      </vt:variant>
      <vt:variant>
        <vt:i4>0</vt:i4>
      </vt:variant>
      <vt:variant>
        <vt:i4>5</vt:i4>
      </vt:variant>
      <vt:variant>
        <vt:lpwstr>http://multimidia.ufrgs.br/conteudo/controle_processos/VideosGrad/14_2_Métodos_para_FOPTD.mp4</vt:lpwstr>
      </vt:variant>
      <vt:variant>
        <vt:lpwstr/>
      </vt:variant>
      <vt:variant>
        <vt:i4>7405680</vt:i4>
      </vt:variant>
      <vt:variant>
        <vt:i4>111</vt:i4>
      </vt:variant>
      <vt:variant>
        <vt:i4>0</vt:i4>
      </vt:variant>
      <vt:variant>
        <vt:i4>5</vt:i4>
      </vt:variant>
      <vt:variant>
        <vt:lpwstr>https://web.microsoftstream.com/video/7d479c43-bd29-4112-a261-eb2530104ad9</vt:lpwstr>
      </vt:variant>
      <vt:variant>
        <vt:lpwstr/>
      </vt:variant>
      <vt:variant>
        <vt:i4>1310724</vt:i4>
      </vt:variant>
      <vt:variant>
        <vt:i4>108</vt:i4>
      </vt:variant>
      <vt:variant>
        <vt:i4>0</vt:i4>
      </vt:variant>
      <vt:variant>
        <vt:i4>5</vt:i4>
      </vt:variant>
      <vt:variant>
        <vt:lpwstr>https://youtu.be/x1PvwH9Rd-w</vt:lpwstr>
      </vt:variant>
      <vt:variant>
        <vt:lpwstr/>
      </vt:variant>
      <vt:variant>
        <vt:i4>1179818</vt:i4>
      </vt:variant>
      <vt:variant>
        <vt:i4>105</vt:i4>
      </vt:variant>
      <vt:variant>
        <vt:i4>0</vt:i4>
      </vt:variant>
      <vt:variant>
        <vt:i4>5</vt:i4>
      </vt:variant>
      <vt:variant>
        <vt:lpwstr>http://multimidia.ufrgs.br/conteudo/controle_processos/VideosGrad/14_1_Métodos_baseados_em_Ku_Pu.mp4</vt:lpwstr>
      </vt:variant>
      <vt:variant>
        <vt:lpwstr/>
      </vt:variant>
      <vt:variant>
        <vt:i4>2752554</vt:i4>
      </vt:variant>
      <vt:variant>
        <vt:i4>102</vt:i4>
      </vt:variant>
      <vt:variant>
        <vt:i4>0</vt:i4>
      </vt:variant>
      <vt:variant>
        <vt:i4>5</vt:i4>
      </vt:variant>
      <vt:variant>
        <vt:lpwstr>https://web.microsoftstream.com/video/011dad34-7461-4a21-9db2-ad186ece1888</vt:lpwstr>
      </vt:variant>
      <vt:variant>
        <vt:lpwstr/>
      </vt:variant>
      <vt:variant>
        <vt:i4>5832734</vt:i4>
      </vt:variant>
      <vt:variant>
        <vt:i4>99</vt:i4>
      </vt:variant>
      <vt:variant>
        <vt:i4>0</vt:i4>
      </vt:variant>
      <vt:variant>
        <vt:i4>5</vt:i4>
      </vt:variant>
      <vt:variant>
        <vt:lpwstr>https://youtu.be/mYZpSpbIwzI</vt:lpwstr>
      </vt:variant>
      <vt:variant>
        <vt:lpwstr/>
      </vt:variant>
      <vt:variant>
        <vt:i4>3997920</vt:i4>
      </vt:variant>
      <vt:variant>
        <vt:i4>96</vt:i4>
      </vt:variant>
      <vt:variant>
        <vt:i4>0</vt:i4>
      </vt:variant>
      <vt:variant>
        <vt:i4>5</vt:i4>
      </vt:variant>
      <vt:variant>
        <vt:lpwstr>http://multimidia.ufrgs.br/conteudo/controle_processos/VideosGrad/13_3_Método_IMC.mp4</vt:lpwstr>
      </vt:variant>
      <vt:variant>
        <vt:lpwstr/>
      </vt:variant>
      <vt:variant>
        <vt:i4>8257581</vt:i4>
      </vt:variant>
      <vt:variant>
        <vt:i4>93</vt:i4>
      </vt:variant>
      <vt:variant>
        <vt:i4>0</vt:i4>
      </vt:variant>
      <vt:variant>
        <vt:i4>5</vt:i4>
      </vt:variant>
      <vt:variant>
        <vt:lpwstr>https://web.microsoftstream.com/video/36ed017a-bb9f-45da-a974-fed452a9d573</vt:lpwstr>
      </vt:variant>
      <vt:variant>
        <vt:lpwstr/>
      </vt:variant>
      <vt:variant>
        <vt:i4>1835073</vt:i4>
      </vt:variant>
      <vt:variant>
        <vt:i4>90</vt:i4>
      </vt:variant>
      <vt:variant>
        <vt:i4>0</vt:i4>
      </vt:variant>
      <vt:variant>
        <vt:i4>5</vt:i4>
      </vt:variant>
      <vt:variant>
        <vt:lpwstr>https://youtu.be/3jzeMDl2zlo</vt:lpwstr>
      </vt:variant>
      <vt:variant>
        <vt:lpwstr/>
      </vt:variant>
      <vt:variant>
        <vt:i4>5177353</vt:i4>
      </vt:variant>
      <vt:variant>
        <vt:i4>87</vt:i4>
      </vt:variant>
      <vt:variant>
        <vt:i4>0</vt:i4>
      </vt:variant>
      <vt:variant>
        <vt:i4>5</vt:i4>
      </vt:variant>
      <vt:variant>
        <vt:lpwstr>http://multimidia.ufrgs.br/conteudo/controle_processos/VideosGrad/13_2_Método_da_Síntese_Direta.mp4</vt:lpwstr>
      </vt:variant>
      <vt:variant>
        <vt:lpwstr/>
      </vt:variant>
      <vt:variant>
        <vt:i4>7471218</vt:i4>
      </vt:variant>
      <vt:variant>
        <vt:i4>84</vt:i4>
      </vt:variant>
      <vt:variant>
        <vt:i4>0</vt:i4>
      </vt:variant>
      <vt:variant>
        <vt:i4>5</vt:i4>
      </vt:variant>
      <vt:variant>
        <vt:lpwstr>https://web.microsoftstream.com/video/fbc0b588-175d-45b4-843e-e7581b1b1b87</vt:lpwstr>
      </vt:variant>
      <vt:variant>
        <vt:lpwstr/>
      </vt:variant>
      <vt:variant>
        <vt:i4>1310727</vt:i4>
      </vt:variant>
      <vt:variant>
        <vt:i4>81</vt:i4>
      </vt:variant>
      <vt:variant>
        <vt:i4>0</vt:i4>
      </vt:variant>
      <vt:variant>
        <vt:i4>5</vt:i4>
      </vt:variant>
      <vt:variant>
        <vt:lpwstr>https://youtu.be/ObShtONtKb8</vt:lpwstr>
      </vt:variant>
      <vt:variant>
        <vt:lpwstr/>
      </vt:variant>
      <vt:variant>
        <vt:i4>6488087</vt:i4>
      </vt:variant>
      <vt:variant>
        <vt:i4>78</vt:i4>
      </vt:variant>
      <vt:variant>
        <vt:i4>0</vt:i4>
      </vt:variant>
      <vt:variant>
        <vt:i4>5</vt:i4>
      </vt:variant>
      <vt:variant>
        <vt:lpwstr>http://multimidia.ufrgs.br/conteudo/controle_processos/VideosGrad/13_1_Funcionalidade_dos_Controladores.mp4</vt:lpwstr>
      </vt:variant>
      <vt:variant>
        <vt:lpwstr/>
      </vt:variant>
      <vt:variant>
        <vt:i4>7536683</vt:i4>
      </vt:variant>
      <vt:variant>
        <vt:i4>75</vt:i4>
      </vt:variant>
      <vt:variant>
        <vt:i4>0</vt:i4>
      </vt:variant>
      <vt:variant>
        <vt:i4>5</vt:i4>
      </vt:variant>
      <vt:variant>
        <vt:lpwstr>https://web.microsoftstream.com/video/116e12ff-5bdb-4556-8b37-832bcdfac7c0</vt:lpwstr>
      </vt:variant>
      <vt:variant>
        <vt:lpwstr/>
      </vt:variant>
      <vt:variant>
        <vt:i4>65547</vt:i4>
      </vt:variant>
      <vt:variant>
        <vt:i4>72</vt:i4>
      </vt:variant>
      <vt:variant>
        <vt:i4>0</vt:i4>
      </vt:variant>
      <vt:variant>
        <vt:i4>5</vt:i4>
      </vt:variant>
      <vt:variant>
        <vt:lpwstr>https://youtu.be/gEc6JO7nr-k</vt:lpwstr>
      </vt:variant>
      <vt:variant>
        <vt:lpwstr/>
      </vt:variant>
      <vt:variant>
        <vt:i4>5963844</vt:i4>
      </vt:variant>
      <vt:variant>
        <vt:i4>69</vt:i4>
      </vt:variant>
      <vt:variant>
        <vt:i4>0</vt:i4>
      </vt:variant>
      <vt:variant>
        <vt:i4>5</vt:i4>
      </vt:variant>
      <vt:variant>
        <vt:lpwstr>https://youtu.be/GQenfRt7Ajk</vt:lpwstr>
      </vt:variant>
      <vt:variant>
        <vt:lpwstr/>
      </vt:variant>
      <vt:variant>
        <vt:i4>786546</vt:i4>
      </vt:variant>
      <vt:variant>
        <vt:i4>66</vt:i4>
      </vt:variant>
      <vt:variant>
        <vt:i4>0</vt:i4>
      </vt:variant>
      <vt:variant>
        <vt:i4>5</vt:i4>
      </vt:variant>
      <vt:variant>
        <vt:lpwstr>https://www.dropbox.com/s/r107u51xacizzuy/00_Introdu%C3%A7%C3%A3o.ipynb?dl=0</vt:lpwstr>
      </vt:variant>
      <vt:variant>
        <vt:lpwstr/>
      </vt:variant>
      <vt:variant>
        <vt:i4>7536697</vt:i4>
      </vt:variant>
      <vt:variant>
        <vt:i4>63</vt:i4>
      </vt:variant>
      <vt:variant>
        <vt:i4>0</vt:i4>
      </vt:variant>
      <vt:variant>
        <vt:i4>5</vt:i4>
      </vt:variant>
      <vt:variant>
        <vt:lpwstr>https://paper.dropbox.com/doc/Python-Modelica-Ferramentas-Computacionais-para-Aulas-de-Controle-e-Otimizacao-de-Processos--BHbyuZ0BjnpdZRPwmDQQgJgsAQ-Jfz3naY4h6j2MScjkx1Tw</vt:lpwstr>
      </vt:variant>
      <vt:variant>
        <vt:lpwstr/>
      </vt:variant>
      <vt:variant>
        <vt:i4>1900596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_Toc107162495</vt:lpwstr>
      </vt:variant>
      <vt:variant>
        <vt:i4>1900596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_Toc107162494</vt:lpwstr>
      </vt:variant>
      <vt:variant>
        <vt:i4>1900596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_Toc107162493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_Toc107162492</vt:lpwstr>
      </vt:variant>
      <vt:variant>
        <vt:i4>1900596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_Toc107162491</vt:lpwstr>
      </vt:variant>
      <vt:variant>
        <vt:i4>1900596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_Toc107162490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_Toc107162489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_Toc107162488</vt:lpwstr>
      </vt:variant>
      <vt:variant>
        <vt:i4>1835060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_Toc107162487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_Toc107162486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Relatório</dc:title>
  <dc:subject/>
  <dc:creator>Jorge Otávio Trierweiler</dc:creator>
  <cp:keywords/>
  <dc:description/>
  <cp:lastModifiedBy>Jorge Otávio Trierweiler</cp:lastModifiedBy>
  <cp:revision>99</cp:revision>
  <cp:lastPrinted>2022-06-03T22:32:00Z</cp:lastPrinted>
  <dcterms:created xsi:type="dcterms:W3CDTF">2022-07-22T22:10:00Z</dcterms:created>
  <dcterms:modified xsi:type="dcterms:W3CDTF">2026-04-21T12:51:00Z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TC010178171046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6th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10th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ContentTypeId">
    <vt:lpwstr>0x010100198EF45F5B178D43BDF6C7E7E4110D9C</vt:lpwstr>
  </property>
  <property fmtid="{D5CDD505-2E9C-101B-9397-08002B2CF9AE}" pid="24" name="MediaServiceImageTags">
    <vt:lpwstr/>
  </property>
  <property fmtid="{D5CDD505-2E9C-101B-9397-08002B2CF9AE}" pid="25" name="GrammarlyDocumentId">
    <vt:lpwstr>c263c760-9b22-4fa4-a027-110b1b9a981c</vt:lpwstr>
  </property>
</Properties>
</file>